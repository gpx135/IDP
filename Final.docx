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AEC899" w14:textId="349013D3" w:rsidR="00DF7D30" w:rsidRPr="00242D44" w:rsidRDefault="009F3E95">
      <w:pPr>
        <w:spacing w:after="160" w:line="259" w:lineRule="auto"/>
        <w:rPr>
          <w:rFonts w:cs="Times New Roman"/>
          <w:noProof/>
          <w:lang w:eastAsia="zh-CN"/>
        </w:rPr>
      </w:pPr>
      <w:r w:rsidRPr="00242D44">
        <w:rPr>
          <w:rFonts w:cs="Times New Roman"/>
          <w:noProof/>
          <w:lang w:eastAsia="zh-CN"/>
        </w:rPr>
        <w:drawing>
          <wp:anchor distT="0" distB="0" distL="114300" distR="114300" simplePos="0" relativeHeight="251658240" behindDoc="0" locked="0" layoutInCell="1" allowOverlap="1" wp14:anchorId="76E1C70F" wp14:editId="7FFEB564">
            <wp:simplePos x="0" y="0"/>
            <wp:positionH relativeFrom="column">
              <wp:posOffset>4572000</wp:posOffset>
            </wp:positionH>
            <wp:positionV relativeFrom="paragraph">
              <wp:posOffset>0</wp:posOffset>
            </wp:positionV>
            <wp:extent cx="1439545" cy="1256030"/>
            <wp:effectExtent l="0" t="0" r="825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EF musta logo engl läpin pohja pysty.jp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439545" cy="1256030"/>
                    </a:xfrm>
                    <a:prstGeom prst="rect">
                      <a:avLst/>
                    </a:prstGeom>
                  </pic:spPr>
                </pic:pic>
              </a:graphicData>
            </a:graphic>
          </wp:anchor>
        </w:drawing>
      </w:r>
    </w:p>
    <w:p w14:paraId="185264A2" w14:textId="77777777" w:rsidR="00DF7D30" w:rsidRPr="00242D44" w:rsidRDefault="00DF7D30">
      <w:pPr>
        <w:spacing w:after="160" w:line="259" w:lineRule="auto"/>
        <w:rPr>
          <w:rFonts w:cs="Times New Roman"/>
          <w:noProof/>
          <w:lang w:eastAsia="zh-CN"/>
        </w:rPr>
      </w:pPr>
    </w:p>
    <w:p w14:paraId="2BEB6688" w14:textId="77777777" w:rsidR="00DF7D30" w:rsidRPr="00242D44" w:rsidRDefault="00DF7D30">
      <w:pPr>
        <w:spacing w:after="160" w:line="259" w:lineRule="auto"/>
        <w:rPr>
          <w:rFonts w:cs="Times New Roman"/>
          <w:noProof/>
          <w:lang w:eastAsia="zh-CN"/>
        </w:rPr>
      </w:pPr>
    </w:p>
    <w:p w14:paraId="3F8F5FC4" w14:textId="222CC9E1" w:rsidR="008E6AF6" w:rsidRDefault="008E6AF6">
      <w:pPr>
        <w:spacing w:after="160" w:line="259" w:lineRule="auto"/>
        <w:rPr>
          <w:rFonts w:cs="Times New Roman"/>
          <w:noProof/>
          <w:lang w:eastAsia="zh-CN"/>
        </w:rPr>
      </w:pPr>
    </w:p>
    <w:p w14:paraId="2B497131" w14:textId="3B881DF9" w:rsidR="00A05D5A" w:rsidRDefault="00A05D5A">
      <w:pPr>
        <w:spacing w:after="160" w:line="259" w:lineRule="auto"/>
        <w:rPr>
          <w:rFonts w:cs="Times New Roman"/>
          <w:noProof/>
          <w:lang w:eastAsia="zh-CN"/>
        </w:rPr>
      </w:pPr>
    </w:p>
    <w:p w14:paraId="0D6041C2" w14:textId="77777777" w:rsidR="00A05D5A" w:rsidRPr="00242D44" w:rsidRDefault="00A05D5A">
      <w:pPr>
        <w:spacing w:after="160" w:line="259" w:lineRule="auto"/>
        <w:rPr>
          <w:rFonts w:cs="Times New Roman"/>
          <w:noProof/>
          <w:lang w:eastAsia="zh-CN"/>
        </w:rPr>
      </w:pPr>
    </w:p>
    <w:p w14:paraId="7A59A99B" w14:textId="77777777" w:rsidR="008E6AF6" w:rsidRPr="00242D44" w:rsidRDefault="008E6AF6">
      <w:pPr>
        <w:spacing w:after="160" w:line="259" w:lineRule="auto"/>
        <w:rPr>
          <w:rFonts w:cs="Times New Roman"/>
          <w:noProof/>
          <w:lang w:eastAsia="zh-CN"/>
        </w:rPr>
      </w:pPr>
    </w:p>
    <w:p w14:paraId="5CCCA37B" w14:textId="77777777" w:rsidR="00C35A91" w:rsidRPr="00242D44" w:rsidRDefault="00C35A91">
      <w:pPr>
        <w:spacing w:after="160" w:line="259" w:lineRule="auto"/>
        <w:rPr>
          <w:rFonts w:cs="Times New Roman"/>
          <w:noProof/>
          <w:lang w:eastAsia="zh-CN"/>
        </w:rPr>
      </w:pPr>
    </w:p>
    <w:p w14:paraId="31A88F69" w14:textId="661C150F" w:rsidR="00E72480" w:rsidRDefault="00F31C2E" w:rsidP="00F53E21">
      <w:pPr>
        <w:pStyle w:val="Title"/>
        <w:rPr>
          <w:rFonts w:ascii="Times New Roman" w:hAnsi="Times New Roman" w:cs="Times New Roman"/>
          <w:noProof/>
          <w:lang w:eastAsia="zh-CN"/>
        </w:rPr>
      </w:pPr>
      <w:r>
        <w:rPr>
          <w:rFonts w:ascii="Times New Roman" w:hAnsi="Times New Roman" w:cs="Times New Roman"/>
          <w:noProof/>
          <w:lang w:eastAsia="zh-CN"/>
        </w:rPr>
        <w:t>Industrial Project – Group 6</w:t>
      </w:r>
    </w:p>
    <w:p w14:paraId="1C9CEAC1" w14:textId="5DEAC5FF" w:rsidR="006300B5" w:rsidRDefault="006300B5" w:rsidP="006300B5">
      <w:pPr>
        <w:rPr>
          <w:lang w:eastAsia="zh-CN"/>
        </w:rPr>
      </w:pPr>
    </w:p>
    <w:p w14:paraId="12BABAA8" w14:textId="20976B8A" w:rsidR="00A05D5A" w:rsidRDefault="00A05D5A" w:rsidP="006300B5">
      <w:pPr>
        <w:rPr>
          <w:lang w:eastAsia="zh-CN"/>
        </w:rPr>
      </w:pPr>
    </w:p>
    <w:p w14:paraId="6C0562EC" w14:textId="25B0F71D" w:rsidR="00A05D5A" w:rsidRDefault="00A05D5A" w:rsidP="006300B5">
      <w:pPr>
        <w:rPr>
          <w:lang w:eastAsia="zh-CN"/>
        </w:rPr>
      </w:pPr>
    </w:p>
    <w:p w14:paraId="1104E549" w14:textId="77777777" w:rsidR="00A05D5A" w:rsidRPr="006300B5" w:rsidRDefault="00A05D5A" w:rsidP="006300B5">
      <w:pPr>
        <w:rPr>
          <w:lang w:eastAsia="zh-CN"/>
        </w:rPr>
      </w:pPr>
    </w:p>
    <w:p w14:paraId="41F956EB" w14:textId="1CD21BEE" w:rsidR="006300B5" w:rsidRPr="00F52CF6" w:rsidRDefault="006300B5" w:rsidP="003B211A">
      <w:pPr>
        <w:spacing w:line="400" w:lineRule="exact"/>
        <w:jc w:val="center"/>
        <w:rPr>
          <w:rFonts w:cs="Times New Roman"/>
          <w:noProof/>
          <w:sz w:val="28"/>
          <w:szCs w:val="28"/>
          <w:lang w:eastAsia="zh-CN"/>
        </w:rPr>
      </w:pPr>
      <w:r w:rsidRPr="00F52CF6">
        <w:rPr>
          <w:rFonts w:cs="Times New Roman"/>
          <w:noProof/>
          <w:sz w:val="28"/>
          <w:szCs w:val="28"/>
          <w:lang w:eastAsia="zh-CN"/>
        </w:rPr>
        <w:t>Matti Auvinen</w:t>
      </w:r>
      <w:r w:rsidR="0064572C">
        <w:rPr>
          <w:rFonts w:cs="Times New Roman"/>
          <w:noProof/>
          <w:sz w:val="28"/>
          <w:szCs w:val="28"/>
          <w:lang w:eastAsia="zh-CN"/>
        </w:rPr>
        <w:t xml:space="preserve"> </w:t>
      </w:r>
      <w:r w:rsidR="0064572C" w:rsidRPr="0064572C">
        <w:rPr>
          <w:rFonts w:cs="Times New Roman"/>
          <w:noProof/>
          <w:sz w:val="28"/>
          <w:szCs w:val="28"/>
          <w:lang w:eastAsia="zh-CN"/>
        </w:rPr>
        <w:t>276711</w:t>
      </w:r>
    </w:p>
    <w:p w14:paraId="63164779" w14:textId="4A8D1777" w:rsidR="006300B5" w:rsidRPr="00F52CF6" w:rsidRDefault="006300B5" w:rsidP="003B211A">
      <w:pPr>
        <w:spacing w:line="400" w:lineRule="exact"/>
        <w:jc w:val="center"/>
        <w:rPr>
          <w:rFonts w:cs="Times New Roman"/>
          <w:noProof/>
          <w:sz w:val="28"/>
          <w:szCs w:val="28"/>
          <w:lang w:eastAsia="zh-CN"/>
        </w:rPr>
      </w:pPr>
      <w:r w:rsidRPr="00F52CF6">
        <w:rPr>
          <w:rFonts w:cs="Times New Roman"/>
          <w:noProof/>
          <w:sz w:val="28"/>
          <w:szCs w:val="28"/>
          <w:lang w:eastAsia="zh-CN"/>
        </w:rPr>
        <w:t>Muktar Bello</w:t>
      </w:r>
      <w:r w:rsidR="00C9480B">
        <w:rPr>
          <w:rFonts w:cs="Times New Roman"/>
          <w:noProof/>
          <w:sz w:val="28"/>
          <w:szCs w:val="28"/>
          <w:lang w:eastAsia="zh-CN"/>
        </w:rPr>
        <w:t xml:space="preserve"> </w:t>
      </w:r>
      <w:r w:rsidR="00F04933" w:rsidRPr="00F04933">
        <w:rPr>
          <w:rFonts w:cs="Times New Roman"/>
          <w:noProof/>
          <w:sz w:val="28"/>
          <w:szCs w:val="28"/>
          <w:lang w:eastAsia="zh-CN"/>
        </w:rPr>
        <w:t>320521</w:t>
      </w:r>
    </w:p>
    <w:p w14:paraId="2A926DF0" w14:textId="08FFC649" w:rsidR="000C4DEB" w:rsidRPr="00F52CF6" w:rsidRDefault="00016C1C" w:rsidP="003B211A">
      <w:pPr>
        <w:spacing w:line="400" w:lineRule="exact"/>
        <w:jc w:val="center"/>
        <w:rPr>
          <w:rFonts w:cs="Times New Roman"/>
          <w:noProof/>
          <w:sz w:val="28"/>
          <w:szCs w:val="28"/>
          <w:lang w:eastAsia="zh-CN"/>
        </w:rPr>
      </w:pPr>
      <w:r w:rsidRPr="00F52CF6">
        <w:rPr>
          <w:rFonts w:cs="Times New Roman"/>
          <w:noProof/>
          <w:sz w:val="28"/>
          <w:szCs w:val="28"/>
          <w:lang w:eastAsia="zh-CN"/>
        </w:rPr>
        <w:t>Pingxin Gao</w:t>
      </w:r>
      <w:r w:rsidR="0064572C">
        <w:rPr>
          <w:rFonts w:cs="Times New Roman"/>
          <w:noProof/>
          <w:sz w:val="28"/>
          <w:szCs w:val="28"/>
          <w:lang w:eastAsia="zh-CN"/>
        </w:rPr>
        <w:t xml:space="preserve"> 300279</w:t>
      </w:r>
    </w:p>
    <w:p w14:paraId="6CD2C4BE" w14:textId="29E22C21" w:rsidR="006300B5" w:rsidRPr="00F52CF6" w:rsidRDefault="006300B5" w:rsidP="003B211A">
      <w:pPr>
        <w:spacing w:line="400" w:lineRule="exact"/>
        <w:jc w:val="center"/>
        <w:rPr>
          <w:rFonts w:cs="Times New Roman"/>
          <w:noProof/>
          <w:sz w:val="28"/>
          <w:szCs w:val="28"/>
          <w:lang w:eastAsia="zh-CN"/>
        </w:rPr>
      </w:pPr>
      <w:r w:rsidRPr="00F52CF6">
        <w:rPr>
          <w:rFonts w:cs="Times New Roman"/>
          <w:noProof/>
          <w:sz w:val="28"/>
          <w:szCs w:val="28"/>
          <w:lang w:eastAsia="zh-CN"/>
        </w:rPr>
        <w:t>Awais Hassan</w:t>
      </w:r>
      <w:r w:rsidR="00344584">
        <w:rPr>
          <w:rFonts w:cs="Times New Roman"/>
          <w:noProof/>
          <w:sz w:val="28"/>
          <w:szCs w:val="28"/>
          <w:lang w:eastAsia="zh-CN"/>
        </w:rPr>
        <w:t xml:space="preserve"> </w:t>
      </w:r>
    </w:p>
    <w:p w14:paraId="479F89EB" w14:textId="6A7D3187" w:rsidR="006300B5" w:rsidRPr="00F52CF6" w:rsidRDefault="00806266" w:rsidP="003B211A">
      <w:pPr>
        <w:spacing w:line="400" w:lineRule="exact"/>
        <w:jc w:val="center"/>
        <w:rPr>
          <w:rFonts w:cs="Times New Roman"/>
          <w:noProof/>
          <w:sz w:val="28"/>
          <w:szCs w:val="28"/>
          <w:lang w:eastAsia="zh-CN"/>
        </w:rPr>
      </w:pPr>
      <w:r w:rsidRPr="00806266">
        <w:rPr>
          <w:rFonts w:cs="Times New Roman"/>
          <w:noProof/>
          <w:sz w:val="28"/>
          <w:szCs w:val="28"/>
          <w:lang w:eastAsia="zh-CN"/>
        </w:rPr>
        <w:t>Md Salah Uddin Sajib</w:t>
      </w:r>
      <w:r>
        <w:rPr>
          <w:rFonts w:cs="Times New Roman"/>
          <w:noProof/>
          <w:sz w:val="28"/>
          <w:szCs w:val="28"/>
          <w:lang w:eastAsia="zh-CN"/>
        </w:rPr>
        <w:t xml:space="preserve"> </w:t>
      </w:r>
      <w:r w:rsidR="00432D4C" w:rsidRPr="00432D4C">
        <w:rPr>
          <w:rFonts w:cs="Times New Roman"/>
          <w:noProof/>
          <w:sz w:val="28"/>
          <w:szCs w:val="28"/>
          <w:lang w:eastAsia="zh-CN"/>
        </w:rPr>
        <w:t>308852</w:t>
      </w:r>
    </w:p>
    <w:p w14:paraId="223F5607" w14:textId="6429E27C" w:rsidR="008E33DE" w:rsidRDefault="008E33DE" w:rsidP="0022371A">
      <w:pPr>
        <w:rPr>
          <w:rFonts w:cs="Times New Roman"/>
          <w:noProof/>
          <w:sz w:val="32"/>
          <w:szCs w:val="32"/>
          <w:lang w:eastAsia="zh-CN"/>
        </w:rPr>
      </w:pPr>
    </w:p>
    <w:p w14:paraId="35E2A1D7" w14:textId="52677312" w:rsidR="006300B5" w:rsidRDefault="006300B5" w:rsidP="0022371A">
      <w:pPr>
        <w:rPr>
          <w:rFonts w:cs="Times New Roman"/>
          <w:noProof/>
          <w:sz w:val="32"/>
          <w:szCs w:val="32"/>
          <w:lang w:eastAsia="zh-CN"/>
        </w:rPr>
      </w:pPr>
    </w:p>
    <w:p w14:paraId="65B65BB1" w14:textId="77777777" w:rsidR="006300B5" w:rsidRPr="00242D44" w:rsidRDefault="006300B5" w:rsidP="0022371A">
      <w:pPr>
        <w:rPr>
          <w:rFonts w:cs="Times New Roman"/>
          <w:noProof/>
          <w:sz w:val="32"/>
          <w:szCs w:val="32"/>
          <w:lang w:eastAsia="zh-CN"/>
        </w:rPr>
      </w:pPr>
    </w:p>
    <w:p w14:paraId="7CAC74B2" w14:textId="109998E7" w:rsidR="003755FE" w:rsidRPr="00242D44" w:rsidRDefault="006300B5" w:rsidP="00F31C2E">
      <w:pPr>
        <w:jc w:val="center"/>
        <w:rPr>
          <w:rFonts w:cs="Times New Roman"/>
          <w:noProof/>
          <w:sz w:val="28"/>
          <w:szCs w:val="28"/>
          <w:lang w:eastAsia="zh-CN"/>
        </w:rPr>
        <w:sectPr w:rsidR="003755FE" w:rsidRPr="00242D44" w:rsidSect="00640B0B">
          <w:footerReference w:type="even" r:id="rId13"/>
          <w:footerReference w:type="default" r:id="rId14"/>
          <w:footerReference w:type="first" r:id="rId15"/>
          <w:pgSz w:w="11906" w:h="16838"/>
          <w:pgMar w:top="1134" w:right="1134" w:bottom="1134" w:left="1134" w:header="709" w:footer="709" w:gutter="0"/>
          <w:pgNumType w:start="1"/>
          <w:cols w:space="708"/>
          <w:titlePg/>
          <w:docGrid w:linePitch="360"/>
        </w:sectPr>
      </w:pPr>
      <w:r>
        <w:rPr>
          <w:rFonts w:cs="Times New Roman"/>
          <w:noProof/>
          <w:sz w:val="32"/>
          <w:szCs w:val="32"/>
          <w:lang w:eastAsia="zh-CN"/>
        </w:rPr>
        <w:t>25</w:t>
      </w:r>
      <w:r w:rsidR="000F01A8">
        <w:rPr>
          <w:rFonts w:cs="Times New Roman"/>
          <w:noProof/>
          <w:sz w:val="32"/>
          <w:szCs w:val="32"/>
          <w:lang w:eastAsia="zh-CN"/>
        </w:rPr>
        <w:t>.</w:t>
      </w:r>
      <w:r>
        <w:rPr>
          <w:rFonts w:cs="Times New Roman"/>
          <w:noProof/>
          <w:sz w:val="32"/>
          <w:szCs w:val="32"/>
          <w:lang w:eastAsia="zh-CN"/>
        </w:rPr>
        <w:t>05</w:t>
      </w:r>
      <w:r w:rsidR="000F01A8">
        <w:rPr>
          <w:rFonts w:cs="Times New Roman"/>
          <w:noProof/>
          <w:sz w:val="32"/>
          <w:szCs w:val="32"/>
          <w:lang w:eastAsia="zh-CN"/>
        </w:rPr>
        <w:t>.</w:t>
      </w:r>
      <w:r>
        <w:rPr>
          <w:rFonts w:cs="Times New Roman"/>
          <w:noProof/>
          <w:sz w:val="32"/>
          <w:szCs w:val="32"/>
          <w:lang w:eastAsia="zh-CN"/>
        </w:rPr>
        <w:t>2021</w:t>
      </w:r>
    </w:p>
    <w:p w14:paraId="1F04B7D7" w14:textId="575BEC63" w:rsidR="00BA4412" w:rsidRPr="00242D44" w:rsidRDefault="002E14E2" w:rsidP="0073614D">
      <w:pPr>
        <w:pStyle w:val="Contents"/>
        <w:rPr>
          <w:rFonts w:cs="Times New Roman"/>
          <w:noProof/>
          <w:lang w:eastAsia="zh-CN"/>
        </w:rPr>
      </w:pPr>
      <w:r w:rsidRPr="00242D44">
        <w:rPr>
          <w:rFonts w:cs="Times New Roman"/>
          <w:noProof/>
          <w:lang w:eastAsia="zh-CN"/>
        </w:rPr>
        <w:lastRenderedPageBreak/>
        <w:t>Contents</w:t>
      </w:r>
    </w:p>
    <w:p w14:paraId="7C987E89" w14:textId="072B71E1" w:rsidR="000629A7" w:rsidRDefault="004B4D5B">
      <w:pPr>
        <w:pStyle w:val="TOC1"/>
        <w:rPr>
          <w:rFonts w:asciiTheme="minorHAnsi" w:eastAsiaTheme="minorEastAsia" w:hAnsiTheme="minorHAnsi"/>
          <w:sz w:val="24"/>
          <w:lang w:val="en-CN"/>
        </w:rPr>
      </w:pPr>
      <w:r w:rsidRPr="00242D44">
        <w:rPr>
          <w:rFonts w:cs="Times New Roman"/>
          <w:szCs w:val="28"/>
        </w:rPr>
        <w:fldChar w:fldCharType="begin"/>
      </w:r>
      <w:r w:rsidRPr="00242D44">
        <w:rPr>
          <w:rFonts w:cs="Times New Roman"/>
          <w:szCs w:val="28"/>
        </w:rPr>
        <w:instrText xml:space="preserve"> TOC \o "1-3" \h \z \u </w:instrText>
      </w:r>
      <w:r w:rsidRPr="00242D44">
        <w:rPr>
          <w:rFonts w:cs="Times New Roman"/>
          <w:szCs w:val="28"/>
        </w:rPr>
        <w:fldChar w:fldCharType="separate"/>
      </w:r>
      <w:hyperlink w:anchor="_Toc72872484" w:history="1">
        <w:r w:rsidR="000629A7" w:rsidRPr="008A5818">
          <w:rPr>
            <w:rStyle w:val="Hyperlink"/>
            <w:rFonts w:cs="Times New Roman"/>
          </w:rPr>
          <w:t>1.</w:t>
        </w:r>
        <w:r w:rsidR="000629A7" w:rsidRPr="008A5818">
          <w:rPr>
            <w:rStyle w:val="Hyperlink"/>
          </w:rPr>
          <w:t xml:space="preserve"> Introduction</w:t>
        </w:r>
        <w:r w:rsidR="000629A7">
          <w:rPr>
            <w:webHidden/>
          </w:rPr>
          <w:tab/>
        </w:r>
        <w:r w:rsidR="000629A7">
          <w:rPr>
            <w:webHidden/>
          </w:rPr>
          <w:fldChar w:fldCharType="begin"/>
        </w:r>
        <w:r w:rsidR="000629A7">
          <w:rPr>
            <w:webHidden/>
          </w:rPr>
          <w:instrText xml:space="preserve"> PAGEREF _Toc72872484 \h </w:instrText>
        </w:r>
        <w:r w:rsidR="000629A7">
          <w:rPr>
            <w:webHidden/>
          </w:rPr>
        </w:r>
        <w:r w:rsidR="000629A7">
          <w:rPr>
            <w:webHidden/>
          </w:rPr>
          <w:fldChar w:fldCharType="separate"/>
        </w:r>
        <w:r w:rsidR="007A6956">
          <w:rPr>
            <w:webHidden/>
          </w:rPr>
          <w:t>3</w:t>
        </w:r>
        <w:r w:rsidR="000629A7">
          <w:rPr>
            <w:webHidden/>
          </w:rPr>
          <w:fldChar w:fldCharType="end"/>
        </w:r>
      </w:hyperlink>
    </w:p>
    <w:p w14:paraId="013B3F84" w14:textId="412A1D69" w:rsidR="000629A7" w:rsidRDefault="000629A7">
      <w:pPr>
        <w:pStyle w:val="TOC2"/>
        <w:rPr>
          <w:rFonts w:asciiTheme="minorHAnsi" w:eastAsiaTheme="minorEastAsia" w:hAnsiTheme="minorHAnsi"/>
          <w:noProof/>
          <w:sz w:val="24"/>
          <w:lang w:val="en-CN" w:eastAsia="zh-CN"/>
        </w:rPr>
      </w:pPr>
      <w:hyperlink w:anchor="_Toc72872485" w:history="1">
        <w:r w:rsidRPr="008A5818">
          <w:rPr>
            <w:rStyle w:val="Hyperlink"/>
            <w:noProof/>
          </w:rPr>
          <w:t>1.1. Image segmentation</w:t>
        </w:r>
        <w:r>
          <w:rPr>
            <w:noProof/>
            <w:webHidden/>
          </w:rPr>
          <w:tab/>
        </w:r>
        <w:r>
          <w:rPr>
            <w:noProof/>
            <w:webHidden/>
          </w:rPr>
          <w:fldChar w:fldCharType="begin"/>
        </w:r>
        <w:r>
          <w:rPr>
            <w:noProof/>
            <w:webHidden/>
          </w:rPr>
          <w:instrText xml:space="preserve"> PAGEREF _Toc72872485 \h </w:instrText>
        </w:r>
        <w:r>
          <w:rPr>
            <w:noProof/>
            <w:webHidden/>
          </w:rPr>
        </w:r>
        <w:r>
          <w:rPr>
            <w:noProof/>
            <w:webHidden/>
          </w:rPr>
          <w:fldChar w:fldCharType="separate"/>
        </w:r>
        <w:r w:rsidR="007A6956">
          <w:rPr>
            <w:noProof/>
            <w:webHidden/>
          </w:rPr>
          <w:t>3</w:t>
        </w:r>
        <w:r>
          <w:rPr>
            <w:noProof/>
            <w:webHidden/>
          </w:rPr>
          <w:fldChar w:fldCharType="end"/>
        </w:r>
      </w:hyperlink>
    </w:p>
    <w:p w14:paraId="5900543D" w14:textId="1709FCC6" w:rsidR="000629A7" w:rsidRDefault="000629A7">
      <w:pPr>
        <w:pStyle w:val="TOC3"/>
        <w:rPr>
          <w:rFonts w:asciiTheme="minorHAnsi" w:eastAsiaTheme="minorEastAsia" w:hAnsiTheme="minorHAnsi"/>
          <w:noProof/>
          <w:sz w:val="24"/>
          <w:lang w:val="en-CN" w:eastAsia="zh-CN"/>
        </w:rPr>
      </w:pPr>
      <w:hyperlink w:anchor="_Toc72872486" w:history="1">
        <w:r w:rsidRPr="008A5818">
          <w:rPr>
            <w:rStyle w:val="Hyperlink"/>
            <w:noProof/>
            <w14:scene3d>
              <w14:camera w14:prst="orthographicFront"/>
              <w14:lightRig w14:rig="threePt" w14:dir="t">
                <w14:rot w14:lat="0" w14:lon="0" w14:rev="0"/>
              </w14:lightRig>
            </w14:scene3d>
          </w:rPr>
          <w:t>1.1.1.</w:t>
        </w:r>
        <w:r w:rsidRPr="008A5818">
          <w:rPr>
            <w:rStyle w:val="Hyperlink"/>
            <w:noProof/>
          </w:rPr>
          <w:t xml:space="preserve"> Threshold-based segmentation</w:t>
        </w:r>
        <w:r>
          <w:rPr>
            <w:noProof/>
            <w:webHidden/>
          </w:rPr>
          <w:tab/>
        </w:r>
        <w:r>
          <w:rPr>
            <w:noProof/>
            <w:webHidden/>
          </w:rPr>
          <w:fldChar w:fldCharType="begin"/>
        </w:r>
        <w:r>
          <w:rPr>
            <w:noProof/>
            <w:webHidden/>
          </w:rPr>
          <w:instrText xml:space="preserve"> PAGEREF _Toc72872486 \h </w:instrText>
        </w:r>
        <w:r>
          <w:rPr>
            <w:noProof/>
            <w:webHidden/>
          </w:rPr>
        </w:r>
        <w:r>
          <w:rPr>
            <w:noProof/>
            <w:webHidden/>
          </w:rPr>
          <w:fldChar w:fldCharType="separate"/>
        </w:r>
        <w:r w:rsidR="007A6956">
          <w:rPr>
            <w:noProof/>
            <w:webHidden/>
          </w:rPr>
          <w:t>3</w:t>
        </w:r>
        <w:r>
          <w:rPr>
            <w:noProof/>
            <w:webHidden/>
          </w:rPr>
          <w:fldChar w:fldCharType="end"/>
        </w:r>
      </w:hyperlink>
    </w:p>
    <w:p w14:paraId="7CAC8538" w14:textId="3F15F417" w:rsidR="000629A7" w:rsidRDefault="000629A7">
      <w:pPr>
        <w:pStyle w:val="TOC3"/>
        <w:rPr>
          <w:rFonts w:asciiTheme="minorHAnsi" w:eastAsiaTheme="minorEastAsia" w:hAnsiTheme="minorHAnsi"/>
          <w:noProof/>
          <w:sz w:val="24"/>
          <w:lang w:val="en-CN" w:eastAsia="zh-CN"/>
        </w:rPr>
      </w:pPr>
      <w:hyperlink w:anchor="_Toc72872487" w:history="1">
        <w:r w:rsidRPr="008A5818">
          <w:rPr>
            <w:rStyle w:val="Hyperlink"/>
            <w:noProof/>
            <w14:scene3d>
              <w14:camera w14:prst="orthographicFront"/>
              <w14:lightRig w14:rig="threePt" w14:dir="t">
                <w14:rot w14:lat="0" w14:lon="0" w14:rev="0"/>
              </w14:lightRig>
            </w14:scene3d>
          </w:rPr>
          <w:t>1.1.2.</w:t>
        </w:r>
        <w:r w:rsidRPr="008A5818">
          <w:rPr>
            <w:rStyle w:val="Hyperlink"/>
            <w:noProof/>
          </w:rPr>
          <w:t xml:space="preserve"> Region growth segmentation</w:t>
        </w:r>
        <w:r>
          <w:rPr>
            <w:noProof/>
            <w:webHidden/>
          </w:rPr>
          <w:tab/>
        </w:r>
        <w:r>
          <w:rPr>
            <w:noProof/>
            <w:webHidden/>
          </w:rPr>
          <w:fldChar w:fldCharType="begin"/>
        </w:r>
        <w:r>
          <w:rPr>
            <w:noProof/>
            <w:webHidden/>
          </w:rPr>
          <w:instrText xml:space="preserve"> PAGEREF _Toc72872487 \h </w:instrText>
        </w:r>
        <w:r>
          <w:rPr>
            <w:noProof/>
            <w:webHidden/>
          </w:rPr>
        </w:r>
        <w:r>
          <w:rPr>
            <w:noProof/>
            <w:webHidden/>
          </w:rPr>
          <w:fldChar w:fldCharType="separate"/>
        </w:r>
        <w:r w:rsidR="007A6956">
          <w:rPr>
            <w:noProof/>
            <w:webHidden/>
          </w:rPr>
          <w:t>3</w:t>
        </w:r>
        <w:r>
          <w:rPr>
            <w:noProof/>
            <w:webHidden/>
          </w:rPr>
          <w:fldChar w:fldCharType="end"/>
        </w:r>
      </w:hyperlink>
    </w:p>
    <w:p w14:paraId="017FB194" w14:textId="2321916D" w:rsidR="000629A7" w:rsidRDefault="000629A7">
      <w:pPr>
        <w:pStyle w:val="TOC3"/>
        <w:rPr>
          <w:rFonts w:asciiTheme="minorHAnsi" w:eastAsiaTheme="minorEastAsia" w:hAnsiTheme="minorHAnsi"/>
          <w:noProof/>
          <w:sz w:val="24"/>
          <w:lang w:val="en-CN" w:eastAsia="zh-CN"/>
        </w:rPr>
      </w:pPr>
      <w:hyperlink w:anchor="_Toc72872488" w:history="1">
        <w:r w:rsidRPr="008A5818">
          <w:rPr>
            <w:rStyle w:val="Hyperlink"/>
            <w:noProof/>
            <w14:scene3d>
              <w14:camera w14:prst="orthographicFront"/>
              <w14:lightRig w14:rig="threePt" w14:dir="t">
                <w14:rot w14:lat="0" w14:lon="0" w14:rev="0"/>
              </w14:lightRig>
            </w14:scene3d>
          </w:rPr>
          <w:t>1.1.3.</w:t>
        </w:r>
        <w:r w:rsidRPr="008A5818">
          <w:rPr>
            <w:rStyle w:val="Hyperlink"/>
            <w:noProof/>
          </w:rPr>
          <w:t xml:space="preserve"> Edge detection based segmentation</w:t>
        </w:r>
        <w:r>
          <w:rPr>
            <w:noProof/>
            <w:webHidden/>
          </w:rPr>
          <w:tab/>
        </w:r>
        <w:r>
          <w:rPr>
            <w:noProof/>
            <w:webHidden/>
          </w:rPr>
          <w:fldChar w:fldCharType="begin"/>
        </w:r>
        <w:r>
          <w:rPr>
            <w:noProof/>
            <w:webHidden/>
          </w:rPr>
          <w:instrText xml:space="preserve"> PAGEREF _Toc72872488 \h </w:instrText>
        </w:r>
        <w:r>
          <w:rPr>
            <w:noProof/>
            <w:webHidden/>
          </w:rPr>
        </w:r>
        <w:r>
          <w:rPr>
            <w:noProof/>
            <w:webHidden/>
          </w:rPr>
          <w:fldChar w:fldCharType="separate"/>
        </w:r>
        <w:r w:rsidR="007A6956">
          <w:rPr>
            <w:noProof/>
            <w:webHidden/>
          </w:rPr>
          <w:t>3</w:t>
        </w:r>
        <w:r>
          <w:rPr>
            <w:noProof/>
            <w:webHidden/>
          </w:rPr>
          <w:fldChar w:fldCharType="end"/>
        </w:r>
      </w:hyperlink>
    </w:p>
    <w:p w14:paraId="1ACC348A" w14:textId="53C96100" w:rsidR="000629A7" w:rsidRDefault="000629A7">
      <w:pPr>
        <w:pStyle w:val="TOC3"/>
        <w:rPr>
          <w:rFonts w:asciiTheme="minorHAnsi" w:eastAsiaTheme="minorEastAsia" w:hAnsiTheme="minorHAnsi"/>
          <w:noProof/>
          <w:sz w:val="24"/>
          <w:lang w:val="en-CN" w:eastAsia="zh-CN"/>
        </w:rPr>
      </w:pPr>
      <w:hyperlink w:anchor="_Toc72872489" w:history="1">
        <w:r w:rsidRPr="008A5818">
          <w:rPr>
            <w:rStyle w:val="Hyperlink"/>
            <w:noProof/>
            <w14:scene3d>
              <w14:camera w14:prst="orthographicFront"/>
              <w14:lightRig w14:rig="threePt" w14:dir="t">
                <w14:rot w14:lat="0" w14:lon="0" w14:rev="0"/>
              </w14:lightRig>
            </w14:scene3d>
          </w:rPr>
          <w:t>1.1.4.</w:t>
        </w:r>
        <w:r w:rsidRPr="008A5818">
          <w:rPr>
            <w:rStyle w:val="Hyperlink"/>
            <w:noProof/>
          </w:rPr>
          <w:t xml:space="preserve"> Clustering-based segmentation</w:t>
        </w:r>
        <w:r>
          <w:rPr>
            <w:noProof/>
            <w:webHidden/>
          </w:rPr>
          <w:tab/>
        </w:r>
        <w:r>
          <w:rPr>
            <w:noProof/>
            <w:webHidden/>
          </w:rPr>
          <w:fldChar w:fldCharType="begin"/>
        </w:r>
        <w:r>
          <w:rPr>
            <w:noProof/>
            <w:webHidden/>
          </w:rPr>
          <w:instrText xml:space="preserve"> PAGEREF _Toc72872489 \h </w:instrText>
        </w:r>
        <w:r>
          <w:rPr>
            <w:noProof/>
            <w:webHidden/>
          </w:rPr>
        </w:r>
        <w:r>
          <w:rPr>
            <w:noProof/>
            <w:webHidden/>
          </w:rPr>
          <w:fldChar w:fldCharType="separate"/>
        </w:r>
        <w:r w:rsidR="007A6956">
          <w:rPr>
            <w:noProof/>
            <w:webHidden/>
          </w:rPr>
          <w:t>3</w:t>
        </w:r>
        <w:r>
          <w:rPr>
            <w:noProof/>
            <w:webHidden/>
          </w:rPr>
          <w:fldChar w:fldCharType="end"/>
        </w:r>
      </w:hyperlink>
    </w:p>
    <w:p w14:paraId="27084756" w14:textId="2C748005" w:rsidR="000629A7" w:rsidRDefault="000629A7">
      <w:pPr>
        <w:pStyle w:val="TOC3"/>
        <w:rPr>
          <w:rFonts w:asciiTheme="minorHAnsi" w:eastAsiaTheme="minorEastAsia" w:hAnsiTheme="minorHAnsi"/>
          <w:noProof/>
          <w:sz w:val="24"/>
          <w:lang w:val="en-CN" w:eastAsia="zh-CN"/>
        </w:rPr>
      </w:pPr>
      <w:hyperlink w:anchor="_Toc72872490" w:history="1">
        <w:r w:rsidRPr="008A5818">
          <w:rPr>
            <w:rStyle w:val="Hyperlink"/>
            <w:noProof/>
            <w14:scene3d>
              <w14:camera w14:prst="orthographicFront"/>
              <w14:lightRig w14:rig="threePt" w14:dir="t">
                <w14:rot w14:lat="0" w14:lon="0" w14:rev="0"/>
              </w14:lightRig>
            </w14:scene3d>
          </w:rPr>
          <w:t>1.1.5.</w:t>
        </w:r>
        <w:r w:rsidRPr="008A5818">
          <w:rPr>
            <w:rStyle w:val="Hyperlink"/>
            <w:noProof/>
          </w:rPr>
          <w:t xml:space="preserve"> Multilayer perceptron</w:t>
        </w:r>
        <w:r>
          <w:rPr>
            <w:noProof/>
            <w:webHidden/>
          </w:rPr>
          <w:tab/>
        </w:r>
        <w:r>
          <w:rPr>
            <w:noProof/>
            <w:webHidden/>
          </w:rPr>
          <w:fldChar w:fldCharType="begin"/>
        </w:r>
        <w:r>
          <w:rPr>
            <w:noProof/>
            <w:webHidden/>
          </w:rPr>
          <w:instrText xml:space="preserve"> PAGEREF _Toc72872490 \h </w:instrText>
        </w:r>
        <w:r>
          <w:rPr>
            <w:noProof/>
            <w:webHidden/>
          </w:rPr>
        </w:r>
        <w:r>
          <w:rPr>
            <w:noProof/>
            <w:webHidden/>
          </w:rPr>
          <w:fldChar w:fldCharType="separate"/>
        </w:r>
        <w:r w:rsidR="007A6956">
          <w:rPr>
            <w:noProof/>
            <w:webHidden/>
          </w:rPr>
          <w:t>4</w:t>
        </w:r>
        <w:r>
          <w:rPr>
            <w:noProof/>
            <w:webHidden/>
          </w:rPr>
          <w:fldChar w:fldCharType="end"/>
        </w:r>
      </w:hyperlink>
    </w:p>
    <w:p w14:paraId="03A56BE0" w14:textId="5B2A31B5" w:rsidR="000629A7" w:rsidRDefault="000629A7">
      <w:pPr>
        <w:pStyle w:val="TOC3"/>
        <w:rPr>
          <w:rFonts w:asciiTheme="minorHAnsi" w:eastAsiaTheme="minorEastAsia" w:hAnsiTheme="minorHAnsi"/>
          <w:noProof/>
          <w:sz w:val="24"/>
          <w:lang w:val="en-CN" w:eastAsia="zh-CN"/>
        </w:rPr>
      </w:pPr>
      <w:hyperlink w:anchor="_Toc72872491" w:history="1">
        <w:r w:rsidRPr="008A5818">
          <w:rPr>
            <w:rStyle w:val="Hyperlink"/>
            <w:noProof/>
            <w14:scene3d>
              <w14:camera w14:prst="orthographicFront"/>
              <w14:lightRig w14:rig="threePt" w14:dir="t">
                <w14:rot w14:lat="0" w14:lon="0" w14:rev="0"/>
              </w14:lightRig>
            </w14:scene3d>
          </w:rPr>
          <w:t>1.1.6.</w:t>
        </w:r>
        <w:r w:rsidRPr="008A5818">
          <w:rPr>
            <w:rStyle w:val="Hyperlink"/>
            <w:noProof/>
          </w:rPr>
          <w:t xml:space="preserve"> U-Net</w:t>
        </w:r>
        <w:r>
          <w:rPr>
            <w:noProof/>
            <w:webHidden/>
          </w:rPr>
          <w:tab/>
        </w:r>
        <w:r>
          <w:rPr>
            <w:noProof/>
            <w:webHidden/>
          </w:rPr>
          <w:fldChar w:fldCharType="begin"/>
        </w:r>
        <w:r>
          <w:rPr>
            <w:noProof/>
            <w:webHidden/>
          </w:rPr>
          <w:instrText xml:space="preserve"> PAGEREF _Toc72872491 \h </w:instrText>
        </w:r>
        <w:r>
          <w:rPr>
            <w:noProof/>
            <w:webHidden/>
          </w:rPr>
        </w:r>
        <w:r>
          <w:rPr>
            <w:noProof/>
            <w:webHidden/>
          </w:rPr>
          <w:fldChar w:fldCharType="separate"/>
        </w:r>
        <w:r w:rsidR="007A6956">
          <w:rPr>
            <w:noProof/>
            <w:webHidden/>
          </w:rPr>
          <w:t>5</w:t>
        </w:r>
        <w:r>
          <w:rPr>
            <w:noProof/>
            <w:webHidden/>
          </w:rPr>
          <w:fldChar w:fldCharType="end"/>
        </w:r>
      </w:hyperlink>
    </w:p>
    <w:p w14:paraId="7C281FFD" w14:textId="30684CD7" w:rsidR="000629A7" w:rsidRDefault="000629A7">
      <w:pPr>
        <w:pStyle w:val="TOC1"/>
        <w:rPr>
          <w:rFonts w:asciiTheme="minorHAnsi" w:eastAsiaTheme="minorEastAsia" w:hAnsiTheme="minorHAnsi"/>
          <w:sz w:val="24"/>
          <w:lang w:val="en-CN"/>
        </w:rPr>
      </w:pPr>
      <w:hyperlink w:anchor="_Toc72872492" w:history="1">
        <w:r w:rsidRPr="008A5818">
          <w:rPr>
            <w:rStyle w:val="Hyperlink"/>
            <w:rFonts w:cs="Times New Roman"/>
          </w:rPr>
          <w:t>2.</w:t>
        </w:r>
        <w:r w:rsidRPr="008A5818">
          <w:rPr>
            <w:rStyle w:val="Hyperlink"/>
          </w:rPr>
          <w:t xml:space="preserve"> Methods</w:t>
        </w:r>
        <w:r>
          <w:rPr>
            <w:webHidden/>
          </w:rPr>
          <w:tab/>
        </w:r>
        <w:r>
          <w:rPr>
            <w:webHidden/>
          </w:rPr>
          <w:fldChar w:fldCharType="begin"/>
        </w:r>
        <w:r>
          <w:rPr>
            <w:webHidden/>
          </w:rPr>
          <w:instrText xml:space="preserve"> PAGEREF _Toc72872492 \h </w:instrText>
        </w:r>
        <w:r>
          <w:rPr>
            <w:webHidden/>
          </w:rPr>
        </w:r>
        <w:r>
          <w:rPr>
            <w:webHidden/>
          </w:rPr>
          <w:fldChar w:fldCharType="separate"/>
        </w:r>
        <w:r w:rsidR="007A6956">
          <w:rPr>
            <w:webHidden/>
          </w:rPr>
          <w:t>6</w:t>
        </w:r>
        <w:r>
          <w:rPr>
            <w:webHidden/>
          </w:rPr>
          <w:fldChar w:fldCharType="end"/>
        </w:r>
      </w:hyperlink>
    </w:p>
    <w:p w14:paraId="2A602A87" w14:textId="60AE733D" w:rsidR="000629A7" w:rsidRDefault="000629A7">
      <w:pPr>
        <w:pStyle w:val="TOC2"/>
        <w:rPr>
          <w:rFonts w:asciiTheme="minorHAnsi" w:eastAsiaTheme="minorEastAsia" w:hAnsiTheme="minorHAnsi"/>
          <w:noProof/>
          <w:sz w:val="24"/>
          <w:lang w:val="en-CN" w:eastAsia="zh-CN"/>
        </w:rPr>
      </w:pPr>
      <w:hyperlink w:anchor="_Toc72872493" w:history="1">
        <w:r w:rsidRPr="008A5818">
          <w:rPr>
            <w:rStyle w:val="Hyperlink"/>
            <w:noProof/>
          </w:rPr>
          <w:t>2.1. GUI model selection</w:t>
        </w:r>
        <w:r>
          <w:rPr>
            <w:noProof/>
            <w:webHidden/>
          </w:rPr>
          <w:tab/>
        </w:r>
        <w:r>
          <w:rPr>
            <w:noProof/>
            <w:webHidden/>
          </w:rPr>
          <w:fldChar w:fldCharType="begin"/>
        </w:r>
        <w:r>
          <w:rPr>
            <w:noProof/>
            <w:webHidden/>
          </w:rPr>
          <w:instrText xml:space="preserve"> PAGEREF _Toc72872493 \h </w:instrText>
        </w:r>
        <w:r>
          <w:rPr>
            <w:noProof/>
            <w:webHidden/>
          </w:rPr>
        </w:r>
        <w:r>
          <w:rPr>
            <w:noProof/>
            <w:webHidden/>
          </w:rPr>
          <w:fldChar w:fldCharType="separate"/>
        </w:r>
        <w:r w:rsidR="007A6956">
          <w:rPr>
            <w:noProof/>
            <w:webHidden/>
          </w:rPr>
          <w:t>6</w:t>
        </w:r>
        <w:r>
          <w:rPr>
            <w:noProof/>
            <w:webHidden/>
          </w:rPr>
          <w:fldChar w:fldCharType="end"/>
        </w:r>
      </w:hyperlink>
    </w:p>
    <w:p w14:paraId="464C57C8" w14:textId="3B886A07" w:rsidR="000629A7" w:rsidRDefault="000629A7">
      <w:pPr>
        <w:pStyle w:val="TOC2"/>
        <w:rPr>
          <w:rFonts w:asciiTheme="minorHAnsi" w:eastAsiaTheme="minorEastAsia" w:hAnsiTheme="minorHAnsi"/>
          <w:noProof/>
          <w:sz w:val="24"/>
          <w:lang w:val="en-CN" w:eastAsia="zh-CN"/>
        </w:rPr>
      </w:pPr>
      <w:hyperlink w:anchor="_Toc72872494" w:history="1">
        <w:r w:rsidRPr="008A5818">
          <w:rPr>
            <w:rStyle w:val="Hyperlink"/>
            <w:noProof/>
          </w:rPr>
          <w:t>2.2. U-Net model structure</w:t>
        </w:r>
        <w:r>
          <w:rPr>
            <w:noProof/>
            <w:webHidden/>
          </w:rPr>
          <w:tab/>
        </w:r>
        <w:r>
          <w:rPr>
            <w:noProof/>
            <w:webHidden/>
          </w:rPr>
          <w:fldChar w:fldCharType="begin"/>
        </w:r>
        <w:r>
          <w:rPr>
            <w:noProof/>
            <w:webHidden/>
          </w:rPr>
          <w:instrText xml:space="preserve"> PAGEREF _Toc72872494 \h </w:instrText>
        </w:r>
        <w:r>
          <w:rPr>
            <w:noProof/>
            <w:webHidden/>
          </w:rPr>
        </w:r>
        <w:r>
          <w:rPr>
            <w:noProof/>
            <w:webHidden/>
          </w:rPr>
          <w:fldChar w:fldCharType="separate"/>
        </w:r>
        <w:r w:rsidR="007A6956">
          <w:rPr>
            <w:noProof/>
            <w:webHidden/>
          </w:rPr>
          <w:t>6</w:t>
        </w:r>
        <w:r>
          <w:rPr>
            <w:noProof/>
            <w:webHidden/>
          </w:rPr>
          <w:fldChar w:fldCharType="end"/>
        </w:r>
      </w:hyperlink>
    </w:p>
    <w:p w14:paraId="79D06C38" w14:textId="094D4D6A" w:rsidR="000629A7" w:rsidRDefault="000629A7">
      <w:pPr>
        <w:pStyle w:val="TOC1"/>
        <w:rPr>
          <w:rFonts w:asciiTheme="minorHAnsi" w:eastAsiaTheme="minorEastAsia" w:hAnsiTheme="minorHAnsi"/>
          <w:sz w:val="24"/>
          <w:lang w:val="en-CN"/>
        </w:rPr>
      </w:pPr>
      <w:hyperlink w:anchor="_Toc72872495" w:history="1">
        <w:r w:rsidRPr="008A5818">
          <w:rPr>
            <w:rStyle w:val="Hyperlink"/>
            <w:rFonts w:cs="Times New Roman"/>
          </w:rPr>
          <w:t>3.</w:t>
        </w:r>
        <w:r w:rsidRPr="008A5818">
          <w:rPr>
            <w:rStyle w:val="Hyperlink"/>
          </w:rPr>
          <w:t xml:space="preserve"> Experiments</w:t>
        </w:r>
        <w:r>
          <w:rPr>
            <w:webHidden/>
          </w:rPr>
          <w:tab/>
        </w:r>
        <w:r>
          <w:rPr>
            <w:webHidden/>
          </w:rPr>
          <w:fldChar w:fldCharType="begin"/>
        </w:r>
        <w:r>
          <w:rPr>
            <w:webHidden/>
          </w:rPr>
          <w:instrText xml:space="preserve"> PAGEREF _Toc72872495 \h </w:instrText>
        </w:r>
        <w:r>
          <w:rPr>
            <w:webHidden/>
          </w:rPr>
        </w:r>
        <w:r>
          <w:rPr>
            <w:webHidden/>
          </w:rPr>
          <w:fldChar w:fldCharType="separate"/>
        </w:r>
        <w:r w:rsidR="007A6956">
          <w:rPr>
            <w:webHidden/>
          </w:rPr>
          <w:t>7</w:t>
        </w:r>
        <w:r>
          <w:rPr>
            <w:webHidden/>
          </w:rPr>
          <w:fldChar w:fldCharType="end"/>
        </w:r>
      </w:hyperlink>
    </w:p>
    <w:p w14:paraId="4BD49502" w14:textId="07B58EC5" w:rsidR="000629A7" w:rsidRDefault="000629A7">
      <w:pPr>
        <w:pStyle w:val="TOC1"/>
        <w:rPr>
          <w:rFonts w:asciiTheme="minorHAnsi" w:eastAsiaTheme="minorEastAsia" w:hAnsiTheme="minorHAnsi"/>
          <w:sz w:val="24"/>
          <w:lang w:val="en-CN"/>
        </w:rPr>
      </w:pPr>
      <w:hyperlink w:anchor="_Toc72872496" w:history="1">
        <w:r w:rsidRPr="008A5818">
          <w:rPr>
            <w:rStyle w:val="Hyperlink"/>
            <w:rFonts w:cs="Times New Roman"/>
          </w:rPr>
          <w:t>4.</w:t>
        </w:r>
        <w:r w:rsidRPr="008A5818">
          <w:rPr>
            <w:rStyle w:val="Hyperlink"/>
          </w:rPr>
          <w:t xml:space="preserve"> Results</w:t>
        </w:r>
        <w:r>
          <w:rPr>
            <w:webHidden/>
          </w:rPr>
          <w:tab/>
        </w:r>
        <w:r>
          <w:rPr>
            <w:webHidden/>
          </w:rPr>
          <w:fldChar w:fldCharType="begin"/>
        </w:r>
        <w:r>
          <w:rPr>
            <w:webHidden/>
          </w:rPr>
          <w:instrText xml:space="preserve"> PAGEREF _Toc72872496 \h </w:instrText>
        </w:r>
        <w:r>
          <w:rPr>
            <w:webHidden/>
          </w:rPr>
        </w:r>
        <w:r>
          <w:rPr>
            <w:webHidden/>
          </w:rPr>
          <w:fldChar w:fldCharType="separate"/>
        </w:r>
        <w:r w:rsidR="007A6956">
          <w:rPr>
            <w:webHidden/>
          </w:rPr>
          <w:t>8</w:t>
        </w:r>
        <w:r>
          <w:rPr>
            <w:webHidden/>
          </w:rPr>
          <w:fldChar w:fldCharType="end"/>
        </w:r>
      </w:hyperlink>
    </w:p>
    <w:p w14:paraId="35654086" w14:textId="494E92DF" w:rsidR="000629A7" w:rsidRDefault="000629A7">
      <w:pPr>
        <w:pStyle w:val="TOC2"/>
        <w:rPr>
          <w:rFonts w:asciiTheme="minorHAnsi" w:eastAsiaTheme="minorEastAsia" w:hAnsiTheme="minorHAnsi"/>
          <w:noProof/>
          <w:sz w:val="24"/>
          <w:lang w:val="en-CN" w:eastAsia="zh-CN"/>
        </w:rPr>
      </w:pPr>
      <w:hyperlink w:anchor="_Toc72872497" w:history="1">
        <w:r w:rsidRPr="008A5818">
          <w:rPr>
            <w:rStyle w:val="Hyperlink"/>
            <w:noProof/>
          </w:rPr>
          <w:t>4.1. U-Net for image segmentation</w:t>
        </w:r>
        <w:r>
          <w:rPr>
            <w:noProof/>
            <w:webHidden/>
          </w:rPr>
          <w:tab/>
        </w:r>
        <w:r>
          <w:rPr>
            <w:noProof/>
            <w:webHidden/>
          </w:rPr>
          <w:fldChar w:fldCharType="begin"/>
        </w:r>
        <w:r>
          <w:rPr>
            <w:noProof/>
            <w:webHidden/>
          </w:rPr>
          <w:instrText xml:space="preserve"> PAGEREF _Toc72872497 \h </w:instrText>
        </w:r>
        <w:r>
          <w:rPr>
            <w:noProof/>
            <w:webHidden/>
          </w:rPr>
        </w:r>
        <w:r>
          <w:rPr>
            <w:noProof/>
            <w:webHidden/>
          </w:rPr>
          <w:fldChar w:fldCharType="separate"/>
        </w:r>
        <w:r w:rsidR="007A6956">
          <w:rPr>
            <w:noProof/>
            <w:webHidden/>
          </w:rPr>
          <w:t>8</w:t>
        </w:r>
        <w:r>
          <w:rPr>
            <w:noProof/>
            <w:webHidden/>
          </w:rPr>
          <w:fldChar w:fldCharType="end"/>
        </w:r>
      </w:hyperlink>
    </w:p>
    <w:p w14:paraId="08692382" w14:textId="58D6841F" w:rsidR="000629A7" w:rsidRDefault="000629A7">
      <w:pPr>
        <w:pStyle w:val="TOC2"/>
        <w:rPr>
          <w:rFonts w:asciiTheme="minorHAnsi" w:eastAsiaTheme="minorEastAsia" w:hAnsiTheme="minorHAnsi"/>
          <w:noProof/>
          <w:sz w:val="24"/>
          <w:lang w:val="en-CN" w:eastAsia="zh-CN"/>
        </w:rPr>
      </w:pPr>
      <w:hyperlink w:anchor="_Toc72872498" w:history="1">
        <w:r w:rsidRPr="008A5818">
          <w:rPr>
            <w:rStyle w:val="Hyperlink"/>
            <w:noProof/>
          </w:rPr>
          <w:t>4.2. Graphical user interface</w:t>
        </w:r>
        <w:r>
          <w:rPr>
            <w:noProof/>
            <w:webHidden/>
          </w:rPr>
          <w:tab/>
        </w:r>
        <w:r>
          <w:rPr>
            <w:noProof/>
            <w:webHidden/>
          </w:rPr>
          <w:fldChar w:fldCharType="begin"/>
        </w:r>
        <w:r>
          <w:rPr>
            <w:noProof/>
            <w:webHidden/>
          </w:rPr>
          <w:instrText xml:space="preserve"> PAGEREF _Toc72872498 \h </w:instrText>
        </w:r>
        <w:r>
          <w:rPr>
            <w:noProof/>
            <w:webHidden/>
          </w:rPr>
        </w:r>
        <w:r>
          <w:rPr>
            <w:noProof/>
            <w:webHidden/>
          </w:rPr>
          <w:fldChar w:fldCharType="separate"/>
        </w:r>
        <w:r w:rsidR="007A6956">
          <w:rPr>
            <w:noProof/>
            <w:webHidden/>
          </w:rPr>
          <w:t>9</w:t>
        </w:r>
        <w:r>
          <w:rPr>
            <w:noProof/>
            <w:webHidden/>
          </w:rPr>
          <w:fldChar w:fldCharType="end"/>
        </w:r>
      </w:hyperlink>
    </w:p>
    <w:p w14:paraId="4483E900" w14:textId="296BCCFA" w:rsidR="000629A7" w:rsidRDefault="000629A7">
      <w:pPr>
        <w:pStyle w:val="TOC1"/>
        <w:rPr>
          <w:rFonts w:asciiTheme="minorHAnsi" w:eastAsiaTheme="minorEastAsia" w:hAnsiTheme="minorHAnsi"/>
          <w:sz w:val="24"/>
          <w:lang w:val="en-CN"/>
        </w:rPr>
      </w:pPr>
      <w:hyperlink w:anchor="_Toc72872499" w:history="1">
        <w:r w:rsidRPr="008A5818">
          <w:rPr>
            <w:rStyle w:val="Hyperlink"/>
            <w:rFonts w:cs="Times New Roman"/>
          </w:rPr>
          <w:t>5.</w:t>
        </w:r>
        <w:r w:rsidRPr="008A5818">
          <w:rPr>
            <w:rStyle w:val="Hyperlink"/>
          </w:rPr>
          <w:t xml:space="preserve"> Conclusion</w:t>
        </w:r>
        <w:r>
          <w:rPr>
            <w:webHidden/>
          </w:rPr>
          <w:tab/>
        </w:r>
        <w:r>
          <w:rPr>
            <w:webHidden/>
          </w:rPr>
          <w:fldChar w:fldCharType="begin"/>
        </w:r>
        <w:r>
          <w:rPr>
            <w:webHidden/>
          </w:rPr>
          <w:instrText xml:space="preserve"> PAGEREF _Toc72872499 \h </w:instrText>
        </w:r>
        <w:r>
          <w:rPr>
            <w:webHidden/>
          </w:rPr>
        </w:r>
        <w:r>
          <w:rPr>
            <w:webHidden/>
          </w:rPr>
          <w:fldChar w:fldCharType="separate"/>
        </w:r>
        <w:r w:rsidR="007A6956">
          <w:rPr>
            <w:webHidden/>
          </w:rPr>
          <w:t>10</w:t>
        </w:r>
        <w:r>
          <w:rPr>
            <w:webHidden/>
          </w:rPr>
          <w:fldChar w:fldCharType="end"/>
        </w:r>
      </w:hyperlink>
    </w:p>
    <w:p w14:paraId="138E7660" w14:textId="3EC3D829" w:rsidR="000629A7" w:rsidRDefault="000629A7">
      <w:pPr>
        <w:pStyle w:val="TOC1"/>
        <w:rPr>
          <w:rFonts w:asciiTheme="minorHAnsi" w:eastAsiaTheme="minorEastAsia" w:hAnsiTheme="minorHAnsi"/>
          <w:sz w:val="24"/>
          <w:lang w:val="en-CN"/>
        </w:rPr>
      </w:pPr>
      <w:hyperlink w:anchor="_Toc72872500" w:history="1">
        <w:r w:rsidRPr="008A5818">
          <w:rPr>
            <w:rStyle w:val="Hyperlink"/>
          </w:rPr>
          <w:t>References</w:t>
        </w:r>
        <w:r>
          <w:rPr>
            <w:webHidden/>
          </w:rPr>
          <w:tab/>
        </w:r>
        <w:r>
          <w:rPr>
            <w:webHidden/>
          </w:rPr>
          <w:fldChar w:fldCharType="begin"/>
        </w:r>
        <w:r>
          <w:rPr>
            <w:webHidden/>
          </w:rPr>
          <w:instrText xml:space="preserve"> PAGEREF _Toc72872500 \h </w:instrText>
        </w:r>
        <w:r>
          <w:rPr>
            <w:webHidden/>
          </w:rPr>
        </w:r>
        <w:r>
          <w:rPr>
            <w:webHidden/>
          </w:rPr>
          <w:fldChar w:fldCharType="separate"/>
        </w:r>
        <w:r w:rsidR="007A6956">
          <w:rPr>
            <w:webHidden/>
          </w:rPr>
          <w:t>11</w:t>
        </w:r>
        <w:r>
          <w:rPr>
            <w:webHidden/>
          </w:rPr>
          <w:fldChar w:fldCharType="end"/>
        </w:r>
      </w:hyperlink>
    </w:p>
    <w:p w14:paraId="5B5FFE64" w14:textId="478FEC86" w:rsidR="000629A7" w:rsidRDefault="000629A7">
      <w:pPr>
        <w:pStyle w:val="TOC1"/>
        <w:rPr>
          <w:rFonts w:asciiTheme="minorHAnsi" w:eastAsiaTheme="minorEastAsia" w:hAnsiTheme="minorHAnsi"/>
          <w:sz w:val="24"/>
          <w:lang w:val="en-CN"/>
        </w:rPr>
      </w:pPr>
      <w:hyperlink w:anchor="_Toc72872501" w:history="1">
        <w:r w:rsidRPr="008A5818">
          <w:rPr>
            <w:rStyle w:val="Hyperlink"/>
          </w:rPr>
          <w:t>Appendix. U-Net model structure</w:t>
        </w:r>
        <w:r>
          <w:rPr>
            <w:webHidden/>
          </w:rPr>
          <w:tab/>
        </w:r>
        <w:r>
          <w:rPr>
            <w:webHidden/>
          </w:rPr>
          <w:fldChar w:fldCharType="begin"/>
        </w:r>
        <w:r>
          <w:rPr>
            <w:webHidden/>
          </w:rPr>
          <w:instrText xml:space="preserve"> PAGEREF _Toc72872501 \h </w:instrText>
        </w:r>
        <w:r>
          <w:rPr>
            <w:webHidden/>
          </w:rPr>
        </w:r>
        <w:r>
          <w:rPr>
            <w:webHidden/>
          </w:rPr>
          <w:fldChar w:fldCharType="separate"/>
        </w:r>
        <w:r w:rsidR="007A6956">
          <w:rPr>
            <w:webHidden/>
          </w:rPr>
          <w:t>11</w:t>
        </w:r>
        <w:r>
          <w:rPr>
            <w:webHidden/>
          </w:rPr>
          <w:fldChar w:fldCharType="end"/>
        </w:r>
      </w:hyperlink>
    </w:p>
    <w:p w14:paraId="1146B3EA" w14:textId="0CAF210A" w:rsidR="00552C39" w:rsidRDefault="004B4D5B" w:rsidP="00F47735">
      <w:pPr>
        <w:rPr>
          <w:rFonts w:cs="Times New Roman"/>
          <w:noProof/>
          <w:sz w:val="28"/>
          <w:szCs w:val="28"/>
          <w:lang w:eastAsia="zh-CN"/>
        </w:rPr>
      </w:pPr>
      <w:r w:rsidRPr="00242D44">
        <w:rPr>
          <w:rFonts w:cs="Times New Roman"/>
          <w:noProof/>
          <w:sz w:val="28"/>
          <w:szCs w:val="28"/>
          <w:lang w:eastAsia="zh-CN"/>
        </w:rPr>
        <w:fldChar w:fldCharType="end"/>
      </w:r>
    </w:p>
    <w:p w14:paraId="3C658E40" w14:textId="77777777" w:rsidR="00552C39" w:rsidRDefault="00552C39">
      <w:pPr>
        <w:rPr>
          <w:rFonts w:cs="Times New Roman"/>
          <w:noProof/>
          <w:sz w:val="28"/>
          <w:szCs w:val="28"/>
          <w:lang w:eastAsia="zh-CN"/>
        </w:rPr>
      </w:pPr>
      <w:r>
        <w:rPr>
          <w:rFonts w:cs="Times New Roman"/>
          <w:noProof/>
          <w:sz w:val="28"/>
          <w:szCs w:val="28"/>
          <w:lang w:eastAsia="zh-CN"/>
        </w:rPr>
        <w:br w:type="page"/>
      </w:r>
    </w:p>
    <w:p w14:paraId="6070D320" w14:textId="77777777" w:rsidR="00E91A17" w:rsidRPr="008B36E5" w:rsidRDefault="00E91A17" w:rsidP="00E91A17">
      <w:pPr>
        <w:pStyle w:val="Heading1"/>
      </w:pPr>
      <w:bookmarkStart w:id="0" w:name="_Toc72872484"/>
      <w:r w:rsidRPr="008B36E5">
        <w:lastRenderedPageBreak/>
        <w:t>Introduction</w:t>
      </w:r>
      <w:bookmarkEnd w:id="0"/>
    </w:p>
    <w:p w14:paraId="514EAF68" w14:textId="11DCD0B9" w:rsidR="00E91A17" w:rsidRPr="008B36E5" w:rsidRDefault="004836B9" w:rsidP="00D75F1A">
      <w:r>
        <w:t>This project aims</w:t>
      </w:r>
      <w:r w:rsidR="00E91A17" w:rsidRPr="008B36E5">
        <w:t xml:space="preserve"> to </w:t>
      </w:r>
      <w:r w:rsidR="00E91A17" w:rsidRPr="008B36E5">
        <w:rPr>
          <w:rFonts w:hint="eastAsia"/>
        </w:rPr>
        <w:t>perform</w:t>
      </w:r>
      <w:r w:rsidR="00E91A17" w:rsidRPr="008B36E5">
        <w:t xml:space="preserve"> image segmentation on spectral </w:t>
      </w:r>
      <w:r w:rsidR="005542BF">
        <w:t>images</w:t>
      </w:r>
      <w:r w:rsidR="00E91A17">
        <w:t>.</w:t>
      </w:r>
    </w:p>
    <w:p w14:paraId="52AC052B" w14:textId="77777777" w:rsidR="00E91A17" w:rsidRPr="008B36E5" w:rsidRDefault="00E91A17" w:rsidP="00E91A17">
      <w:pPr>
        <w:pStyle w:val="Heading2"/>
      </w:pPr>
      <w:bookmarkStart w:id="1" w:name="_Toc72872485"/>
      <w:r w:rsidRPr="008B36E5">
        <w:t>Image segmentation</w:t>
      </w:r>
      <w:bookmarkEnd w:id="1"/>
    </w:p>
    <w:p w14:paraId="62C52799" w14:textId="1E70B781" w:rsidR="00E91A17" w:rsidRPr="008B36E5" w:rsidRDefault="00E91A17" w:rsidP="000654B5">
      <w:r>
        <w:t>The segmentation of images is the method for separating an image into several areas with special characteristics and representing the objective of interest. This is the important step from image treatment to image analysis.</w:t>
      </w:r>
      <w:r w:rsidR="00146D83" w:rsidRPr="008B36E5">
        <w:t xml:space="preserve"> </w:t>
      </w:r>
    </w:p>
    <w:p w14:paraId="408D0634" w14:textId="3515B0A5" w:rsidR="00E91A17" w:rsidRDefault="00E91A17" w:rsidP="00E91A17">
      <w:r w:rsidRPr="008B36E5">
        <w:t xml:space="preserve">In general, there are </w:t>
      </w:r>
      <w:r>
        <w:t>four</w:t>
      </w:r>
      <w:r w:rsidRPr="008B36E5">
        <w:t xml:space="preserve"> main categories of algorithms used for image segmentation.</w:t>
      </w:r>
    </w:p>
    <w:p w14:paraId="1C267D7D" w14:textId="121C7FF6" w:rsidR="0061100B" w:rsidRPr="008B36E5" w:rsidRDefault="0061100B" w:rsidP="0061100B">
      <w:pPr>
        <w:pStyle w:val="Heading3"/>
      </w:pPr>
      <w:bookmarkStart w:id="2" w:name="_Toc72872486"/>
      <w:r>
        <w:t>T</w:t>
      </w:r>
      <w:r w:rsidRPr="008B36E5">
        <w:t>hreshold</w:t>
      </w:r>
      <w:r>
        <w:t>-based</w:t>
      </w:r>
      <w:r w:rsidRPr="008B36E5">
        <w:t xml:space="preserve"> segmentation</w:t>
      </w:r>
      <w:bookmarkEnd w:id="2"/>
    </w:p>
    <w:p w14:paraId="46A9D2CE" w14:textId="6A65B796" w:rsidR="00E91A17" w:rsidRDefault="00E91A17" w:rsidP="00E91A17">
      <w:r w:rsidRPr="008B36E5">
        <w:t xml:space="preserve">The first one is the threshold segmentation method. In essence, the optimal threshold is automatically determined based on certain criteria and these pixels are used to achieve clustering based on gray levels. </w:t>
      </w:r>
      <w:r>
        <w:t xml:space="preserve">The basic theory for this method is the calculation of one or more thresholds of </w:t>
      </w:r>
      <w:r w:rsidR="004836B9">
        <w:t>grayscale thresholds</w:t>
      </w:r>
      <w:r>
        <w:t xml:space="preserve"> based on </w:t>
      </w:r>
      <w:r w:rsidRPr="008B36E5">
        <w:t xml:space="preserve">grayscale </w:t>
      </w:r>
      <w:r>
        <w:t xml:space="preserve">characteristics of each pixel and the comparison of the threshold value with the </w:t>
      </w:r>
      <w:r w:rsidRPr="008B36E5">
        <w:t xml:space="preserve">grayscale </w:t>
      </w:r>
      <w:r>
        <w:t>in the image</w:t>
      </w:r>
      <w:r w:rsidR="00987B97">
        <w:fldChar w:fldCharType="begin" w:fldLock="1"/>
      </w:r>
      <w:r w:rsidR="00D33320">
        <w:instrText>ADDIN CSL_CITATION {"citationItems":[{"id":"ITEM-1","itemData":{"DOI":"10.1016/0031-3203(93)90135-J","ISSN":"00313203","abstract":"Many image segmentation techniques are available in the literature. Some of these techniques use only the gray level histogram, some use spatial details while others use fuzzy set theoretic approaches. Most of these techniques are not suitable for noisy environments. Some works have been done using the Markov Random Field (MRF) model which is robust to noise, but is computationally involved. Neural network architectures which help to get the output in real time because of their parallel processing ability, have also been used for segmentation and they work fine even when the noise level is very high. The literature on color image segmentation is not that rich as it is for gray tone images. This paper critically reviews and summarizes some of these techniques. Attempts have been made to cover both fuzzy and non-fuzzy techniques including color image segmentation and neural network based approaches. Adequate attention is paid to segmentation of range images and magnetic resonance images. It also addresses the issue of quantitative evaluation of segmentation results. © 1993.","author":[{"dropping-particle":"","family":"Pal","given":"Nikhil R.","non-dropping-particle":"","parse-names":false,"suffix":""},{"dropping-particle":"","family":"Pal","given":"Sankar K.","non-dropping-particle":"","parse-names":false,"suffix":""}],"container-title":"Pattern Recognition","id":"ITEM-1","issue":"9","issued":{"date-parts":[["1993","9","1"]]},"page":"1277-1294","publisher":"Pergamon","title":"A review on image segmentation techniques","type":"article-journal","volume":"26"},"uris":["http://www.mendeley.com/documents/?uuid=1e74868d-f6c6-324e-b724-22207eebf475"]}],"mendeley":{"formattedCitation":"&lt;sup&gt;1&lt;/sup&gt;","plainTextFormattedCitation":"1","previouslyFormattedCitation":"&lt;sup&gt;1&lt;/sup&gt;"},"properties":{"noteIndex":0},"schema":"https://github.com/citation-style-language/schema/raw/master/csl-citation.json"}</w:instrText>
      </w:r>
      <w:r w:rsidR="00987B97">
        <w:fldChar w:fldCharType="separate"/>
      </w:r>
      <w:r w:rsidR="00987B97" w:rsidRPr="00987B97">
        <w:rPr>
          <w:noProof/>
          <w:vertAlign w:val="superscript"/>
        </w:rPr>
        <w:t>1</w:t>
      </w:r>
      <w:r w:rsidR="00987B97">
        <w:fldChar w:fldCharType="end"/>
      </w:r>
      <w:r>
        <w:t>.</w:t>
      </w:r>
    </w:p>
    <w:p w14:paraId="5B40F0AC" w14:textId="4B26A010" w:rsidR="0061100B" w:rsidRPr="008B36E5" w:rsidRDefault="0061100B" w:rsidP="0061100B">
      <w:pPr>
        <w:pStyle w:val="Heading3"/>
      </w:pPr>
      <w:bookmarkStart w:id="3" w:name="_Toc72872487"/>
      <w:r>
        <w:t>R</w:t>
      </w:r>
      <w:r w:rsidRPr="008B36E5">
        <w:t>egion growth segmentation</w:t>
      </w:r>
      <w:bookmarkEnd w:id="3"/>
    </w:p>
    <w:p w14:paraId="0250A629" w14:textId="23D75C48" w:rsidR="00E91A17" w:rsidRDefault="00E91A17" w:rsidP="00E91A17">
      <w:r w:rsidRPr="008B36E5">
        <w:t xml:space="preserve">Next is region growth segmentation. The </w:t>
      </w:r>
      <w:r>
        <w:t>core</w:t>
      </w:r>
      <w:r w:rsidRPr="008B36E5">
        <w:t xml:space="preserve"> idea of </w:t>
      </w:r>
      <w:r>
        <w:t>such</w:t>
      </w:r>
      <w:r w:rsidRPr="008B36E5">
        <w:t xml:space="preserve"> </w:t>
      </w:r>
      <w:r w:rsidR="00E560AD">
        <w:t xml:space="preserve">an </w:t>
      </w:r>
      <w:r w:rsidRPr="008B36E5">
        <w:t>algorithm is to combine pixels with similar attributes to form regions, i.e., first divide each region to find seed pixels as growth points, and then merge surrounding neighborhoods with similar attributes to merge pixels in their regions</w:t>
      </w:r>
      <w:r w:rsidR="0086604C">
        <w:fldChar w:fldCharType="begin" w:fldLock="1"/>
      </w:r>
      <w:r w:rsidR="003D6399">
        <w:instrText>ADDIN CSL_CITATION {"citationItems":[{"id":"ITEM-1","itemData":{"abstract":"In recent years, significant progress has been made in developing more accurate and efficient machine learning algorithms for segmentation of medical and natural images. In this review article, we highlight the imperative role of machine learning algorithms in enabling efficient and accurate segmentation in the field of medical imaging. We specifically focus on several key studies pertaining to the application of machine learning methods to biomedical image segmentation. We review classical machine learning algorithms such as Markov random fields, k-means clustering, random forest, etc. Although such classical learning models are often less accurate compared to the deep learning techniques, they are often more sample efficient and have a less complex structure. We also review different deep learning architectures, such as the artificial neural networks (ANNs), the convolutional neural networks (CNNs), and the recurrent neural networks (RNNs), and present the segmentation results attained by those learning models that were published in the past three years. We highlight the successes and limitations of each machine learning paradigm. In addition, we discuss several challenges related to the training of different machine learning models, and we present some heuristics to address those challenges.","author":[{"dropping-particle":"","family":"Seo","given":"Hyunseok","non-dropping-particle":"","parse-names":false,"suffix":""},{"dropping-particle":"","family":"Khuzani","given":"Masoud Badiei","non-dropping-particle":"","parse-names":false,"suffix":""},{"dropping-particle":"","family":"Vasudevan","given":"Varun","non-dropping-particle":"","parse-names":false,"suffix":""},{"dropping-particle":"","family":"Huang","given":"Charles","non-dropping-particle":"","parse-names":false,"suffix":""},{"dropping-particle":"","family":"Ren","given":"Hongyi","non-dropping-particle":"","parse-names":false,"suffix":""},{"dropping-particle":"","family":"Xiao","given":"Ruoxiu","non-dropping-particle":"","parse-names":false,"suffix":""},{"dropping-particle":"","family":"Jia","given":"Xiao","non-dropping-particle":"","parse-names":false,"suffix":""},{"dropping-particle":"","family":"Xing","given":"Lei","non-dropping-particle":"","parse-names":false,"suffix":""}],"id":"ITEM-1","issued":{"date-parts":[["2019"]]},"title":"Machine Learning Techniques for Biomedical Image Segmentation: An Overview of Technical Aspects and Introduction to State-of-Art Applications","type":"article-journal"},"uris":["http://www.mendeley.com/documents/?uuid=c3ae8bf7-36ed-3a13-8b84-21c7a90708e6"]}],"mendeley":{"formattedCitation":"&lt;sup&gt;2&lt;/sup&gt;","plainTextFormattedCitation":"2","previouslyFormattedCitation":"&lt;sup&gt;2&lt;/sup&gt;"},"properties":{"noteIndex":0},"schema":"https://github.com/citation-style-language/schema/raw/master/csl-citation.json"}</w:instrText>
      </w:r>
      <w:r w:rsidR="0086604C">
        <w:fldChar w:fldCharType="separate"/>
      </w:r>
      <w:r w:rsidR="00987B97" w:rsidRPr="00987B97">
        <w:rPr>
          <w:noProof/>
          <w:vertAlign w:val="superscript"/>
        </w:rPr>
        <w:t>2</w:t>
      </w:r>
      <w:r w:rsidR="0086604C">
        <w:fldChar w:fldCharType="end"/>
      </w:r>
      <w:r w:rsidRPr="008B36E5">
        <w:t xml:space="preserve">. </w:t>
      </w:r>
    </w:p>
    <w:p w14:paraId="17FC012A" w14:textId="609172CB" w:rsidR="0061100B" w:rsidRPr="008B36E5" w:rsidRDefault="0061100B" w:rsidP="0061100B">
      <w:pPr>
        <w:pStyle w:val="Heading3"/>
      </w:pPr>
      <w:bookmarkStart w:id="4" w:name="_Toc72872488"/>
      <w:r>
        <w:t>E</w:t>
      </w:r>
      <w:r w:rsidRPr="008B36E5">
        <w:t xml:space="preserve">dge </w:t>
      </w:r>
      <w:proofErr w:type="gramStart"/>
      <w:r w:rsidRPr="008B36E5">
        <w:t>detection</w:t>
      </w:r>
      <w:r>
        <w:t xml:space="preserve"> based</w:t>
      </w:r>
      <w:proofErr w:type="gramEnd"/>
      <w:r>
        <w:t xml:space="preserve"> segmentation</w:t>
      </w:r>
      <w:bookmarkEnd w:id="4"/>
    </w:p>
    <w:p w14:paraId="715CEDC6" w14:textId="7A76CB30" w:rsidR="00E91A17" w:rsidRDefault="00E91A17" w:rsidP="00E91A17">
      <w:r w:rsidRPr="008B36E5">
        <w:t xml:space="preserve">The third one is the edge detection segmentation method. </w:t>
      </w:r>
      <w:r>
        <w:t xml:space="preserve">In the </w:t>
      </w:r>
      <w:r w:rsidRPr="004A4D64">
        <w:t xml:space="preserve">frequency domain </w:t>
      </w:r>
      <w:r>
        <w:t xml:space="preserve">converted </w:t>
      </w:r>
      <w:r w:rsidRPr="004A4D64">
        <w:t>by Fourier transform</w:t>
      </w:r>
      <w:r>
        <w:t>,</w:t>
      </w:r>
      <w:r w:rsidRPr="004A4D64">
        <w:t xml:space="preserve"> </w:t>
      </w:r>
      <w:r>
        <w:t>the</w:t>
      </w:r>
      <w:r w:rsidRPr="004A4D64">
        <w:t xml:space="preserve"> grayscale value of pixels on the boundary of different regions usually varies dramatically, high frequency component</w:t>
      </w:r>
      <w:r>
        <w:t xml:space="preserve"> is linked to the edges</w:t>
      </w:r>
      <w:r w:rsidR="00E73C9D">
        <w:fldChar w:fldCharType="begin" w:fldLock="1"/>
      </w:r>
      <w:r w:rsidR="003D6399">
        <w:instrText>ADDIN CSL_CITATION {"citationItems":[{"id":"ITEM-1","itemData":{"abstract":"In this paper, we present methods for edge segmentation of satellite images; we used seven techniques for this category; Sobel operator technique, Prewitt technique, Kiresh technique, Laplacian technique, Canny technique, Roberts technique and Edge Maximization Technique (EMT) and they are compared with one another so as to choose the best technique for edge detection segment image. These techniques applied on one satellite images to choose base guesses for segmentation or edge detection image.","author":[{"dropping-particle":"","family":"Salem","given":"Mr","non-dropping-particle":"","parse-names":false,"suffix":""},{"dropping-particle":"","family":"Al-Amri","given":"Saleh","non-dropping-particle":"","parse-names":false,"suffix":""},{"dropping-particle":"V","family":"Kalyankar","given":"N","non-dropping-particle":"","parse-names":false,"suffix":""},{"dropping-particle":"","family":"Khamitkar","given":"S D","non-dropping-particle":"","parse-names":false,"suffix":""}],"container-title":"IJCSE) International Journal on Computer Science and Engineering","id":"ITEM-1","issue":"03","issued":{"date-parts":[["2010"]]},"page":"804-807","title":"IMAGE SEGMENTATION BY USING EDGE DETECTION","type":"article-journal","volume":"02"},"uris":["http://www.mendeley.com/documents/?uuid=782ccc98-5966-3141-a0ed-7a0be39c444b"]}],"mendeley":{"formattedCitation":"&lt;sup&gt;3&lt;/sup&gt;","plainTextFormattedCitation":"3","previouslyFormattedCitation":"&lt;sup&gt;3&lt;/sup&gt;"},"properties":{"noteIndex":0},"schema":"https://github.com/citation-style-language/schema/raw/master/csl-citation.json"}</w:instrText>
      </w:r>
      <w:r w:rsidR="00E73C9D">
        <w:fldChar w:fldCharType="separate"/>
      </w:r>
      <w:r w:rsidR="00E73C9D" w:rsidRPr="00E73C9D">
        <w:rPr>
          <w:noProof/>
          <w:vertAlign w:val="superscript"/>
        </w:rPr>
        <w:t>3</w:t>
      </w:r>
      <w:r w:rsidR="00E73C9D">
        <w:fldChar w:fldCharType="end"/>
      </w:r>
      <w:r w:rsidRPr="004A4D64">
        <w:t xml:space="preserve">. </w:t>
      </w:r>
      <w:r>
        <w:t>Another algorithm is</w:t>
      </w:r>
      <w:r w:rsidRPr="008B36E5">
        <w:t xml:space="preserve"> </w:t>
      </w:r>
      <w:r w:rsidR="00E560AD">
        <w:t xml:space="preserve">the </w:t>
      </w:r>
      <w:r w:rsidRPr="008B36E5">
        <w:t>differential operator method, which uses the nature of discontinuity of pixel values in adjacent regions and uses first- or second-order derivatives to detect edge points</w:t>
      </w:r>
      <w:r w:rsidR="001E16E7">
        <w:fldChar w:fldCharType="begin" w:fldLock="1"/>
      </w:r>
      <w:r w:rsidR="003D6399">
        <w:instrText>ADDIN CSL_CITATION {"citationItems":[{"id":"ITEM-1","itemData":{"DOI":"10.1109/AMS.2017.24","ISBN":"9781538637524","abstract":"The technology of image segmentation is widely used in medical image processing, face recognition pedestrian detection, etc. The current image segmentation techniques include region-based segmentation, edge detection segmentation, segmentation based on clustering, segmentation based on weakly-supervised learning in CNN, etc. This paper analyzes and summarizes these algorithms of image segmentation, and compares the advantages and disadvantages of different algorithms. Finally, we make a prediction of the development trend of image segmentation with the combination of these algorithms.","author":[{"dropping-particle":"","family":"Song","given":"Yuheng","non-dropping-particle":"","parse-names":false,"suffix":""},{"dropping-particle":"","family":"Yan","given":"Hao","non-dropping-particle":"","parse-names":false,"suffix":""}],"container-title":"AMS 2017 - Asia Modelling Symposium 2017 and 11th International Conference on Mathematical Modelling and Computer Simulation","id":"ITEM-1","issued":{"date-parts":[["2018","8","1"]]},"page":"103-107","publisher":"Institute of Electrical and Electronics Engineers Inc.","title":"Image Segmentation Techniques Overview","type":"article-journal"},"uris":["http://www.mendeley.com/documents/?uuid=de489205-33df-38b8-af93-1d7c15f429a6"]}],"mendeley":{"formattedCitation":"&lt;sup&gt;4&lt;/sup&gt;","plainTextFormattedCitation":"4","previouslyFormattedCitation":"&lt;sup&gt;4&lt;/sup&gt;"},"properties":{"noteIndex":0},"schema":"https://github.com/citation-style-language/schema/raw/master/csl-citation.json"}</w:instrText>
      </w:r>
      <w:r w:rsidR="001E16E7">
        <w:fldChar w:fldCharType="separate"/>
      </w:r>
      <w:r w:rsidR="001E16E7" w:rsidRPr="001E16E7">
        <w:rPr>
          <w:noProof/>
          <w:vertAlign w:val="superscript"/>
        </w:rPr>
        <w:t>4</w:t>
      </w:r>
      <w:r w:rsidR="001E16E7">
        <w:fldChar w:fldCharType="end"/>
      </w:r>
      <w:r w:rsidRPr="008B36E5">
        <w:t xml:space="preserve">. The characteristics of edge detection include accurate and fast edge localization, but it cannot guarantee the continuity and closure of edges. Therefore, edge detection can only produce edge points, rather than an image segmentation process. This means that after the edge point information is </w:t>
      </w:r>
      <w:r>
        <w:t>extracted,</w:t>
      </w:r>
      <w:r w:rsidRPr="008B36E5">
        <w:t xml:space="preserve"> </w:t>
      </w:r>
      <w:r>
        <w:t>further</w:t>
      </w:r>
      <w:r w:rsidRPr="008B36E5">
        <w:t xml:space="preserve"> processing </w:t>
      </w:r>
      <w:r w:rsidR="00E560AD">
        <w:t>is needed</w:t>
      </w:r>
      <w:r w:rsidRPr="008B36E5">
        <w:t xml:space="preserve"> to complete the task.</w:t>
      </w:r>
    </w:p>
    <w:p w14:paraId="3A5DEB05" w14:textId="2AE297B9" w:rsidR="0061100B" w:rsidRPr="008B36E5" w:rsidRDefault="0061100B" w:rsidP="0061100B">
      <w:pPr>
        <w:pStyle w:val="Heading3"/>
      </w:pPr>
      <w:bookmarkStart w:id="5" w:name="_Toc72872489"/>
      <w:r>
        <w:t>C</w:t>
      </w:r>
      <w:r w:rsidRPr="008B36E5">
        <w:t>lustering-based segmentation</w:t>
      </w:r>
      <w:bookmarkEnd w:id="5"/>
    </w:p>
    <w:p w14:paraId="151AA66A" w14:textId="04B49C8E" w:rsidR="00E91A17" w:rsidRPr="008B36E5" w:rsidRDefault="00E91A17" w:rsidP="00E91A17">
      <w:r w:rsidRPr="008B36E5">
        <w:t xml:space="preserve">The fourth type is clustering-based segmentation. The clustering-based algorithm is based on the similarity between </w:t>
      </w:r>
      <w:r>
        <w:t>pixels</w:t>
      </w:r>
      <w:r w:rsidRPr="008B36E5">
        <w:t xml:space="preserve"> as a criterion for </w:t>
      </w:r>
      <w:r w:rsidRPr="008B36E5">
        <w:rPr>
          <w:rFonts w:hint="eastAsia"/>
        </w:rPr>
        <w:t>classification</w:t>
      </w:r>
      <w:r w:rsidRPr="008B36E5">
        <w:t xml:space="preserve">, i.e., dividing the sample set into subclasses based on their internal structure in order to make classes of the same type as similar as possible and </w:t>
      </w:r>
      <w:r w:rsidRPr="008B36E5">
        <w:lastRenderedPageBreak/>
        <w:t>classes of different types as dissimilar as possible</w:t>
      </w:r>
      <w:r w:rsidR="00D33320">
        <w:fldChar w:fldCharType="begin" w:fldLock="1"/>
      </w:r>
      <w:r w:rsidR="00484935">
        <w:instrText>ADDIN CSL_CITATION {"citationItems":[{"id":"ITEM-1","itemData":{"DOI":"10.1109/PROC.1979.11327","ISSN":"15582256","abstract":"This paper describes a procedure for segmenting imagery using digital methods and is based on a mathematical-pattern recognition model. The technique does not require training prototypes but operates in an “unsupervised” mode. The features most useful for the given image to be segmented are retained by the algorithm without human interaction, by rejecting those attributes which do not contribute to homogeneous clustering in ^-dimensional vector space. The basic procedure is a AT-means clustering algorithm which converges to a local minimum in the average squared intercluster distance for a specified number of clusters. The algorithm iterates on the number of clusters, evaluating the clustering based on a parameter of clustering quality. The parameter proposed is a product of between and within cluster scatter measures, which achieves a maximum value that is postulated to represent an intrinsic number of clusters in the data. At this value, feature rejection is implemented via a Bhattacharyya measure to make the image segments more homogeneous (thereby removing “noisy” features); and reclustering is performed. The resulting parameter of clustering fidelity is maximized with segmented imagery resulting in psychovisually pleasing and culturally logical image segments. Copyright © 1979 by Thc Institute of Ekctrical and EkcuPnics Engineers, Inc.","author":[{"dropping-particle":"","family":"Coleman","given":"Guy B.","non-dropping-particle":"","parse-names":false,"suffix":""},{"dropping-particle":"","family":"Andrews","given":"Harry C.","non-dropping-particle":"","parse-names":false,"suffix":""}],"container-title":"Proceedings of the IEEE","id":"ITEM-1","issue":"5","issued":{"date-parts":[["1979"]]},"page":"773-785","title":"Image Segmentation by Clustering","type":"article-journal","volume":"67"},"uris":["http://www.mendeley.com/documents/?uuid=2eac2053-3e8a-3375-b693-8eea19c797df"]}],"mendeley":{"formattedCitation":"&lt;sup&gt;5&lt;/sup&gt;","plainTextFormattedCitation":"5","previouslyFormattedCitation":"&lt;sup&gt;5&lt;/sup&gt;"},"properties":{"noteIndex":0},"schema":"https://github.com/citation-style-language/schema/raw/master/csl-citation.json"}</w:instrText>
      </w:r>
      <w:r w:rsidR="00D33320">
        <w:fldChar w:fldCharType="separate"/>
      </w:r>
      <w:r w:rsidR="001E16E7" w:rsidRPr="001E16E7">
        <w:rPr>
          <w:noProof/>
          <w:vertAlign w:val="superscript"/>
        </w:rPr>
        <w:t>5</w:t>
      </w:r>
      <w:r w:rsidR="00D33320">
        <w:fldChar w:fldCharType="end"/>
      </w:r>
      <w:r w:rsidRPr="008B36E5">
        <w:t>. The general steps include first initializing a random clustering, and then using iteration to cluster pixel points with similar features such as color, luminance, texture, etc., and iterating until convergence to obtain the final image segmentation result.</w:t>
      </w:r>
    </w:p>
    <w:p w14:paraId="62C99C05" w14:textId="37B7DC26" w:rsidR="00E91A17" w:rsidRDefault="00E91A17" w:rsidP="00E91A17">
      <w:r w:rsidRPr="008B36E5">
        <w:t>In this project, we use two machine learning algorithms to perform image segmentation, namely, multi-layer perceptron (MLP)</w:t>
      </w:r>
      <w:r>
        <w:t>,</w:t>
      </w:r>
      <w:r w:rsidRPr="008B36E5">
        <w:t xml:space="preserve"> support vector machine (SVM), and U-Net</w:t>
      </w:r>
      <w:r w:rsidR="007B30EF">
        <w:fldChar w:fldCharType="begin" w:fldLock="1"/>
      </w:r>
      <w:r w:rsidR="001649D3">
        <w:instrText>ADDIN CSL_CITATION {"citationItems":[{"id":"ITEM-1","itemData":{"abstract":"There is large consent that successful training of deep networks requires many thousand annotated training samples. In this paper ,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author":[{"dropping-particle":"","family":"Ronneberger","given":"Olaf","non-dropping-particle":"","parse-names":false,"suffix":""},{"dropping-particle":"","family":"Fischer","given":"Philipp","non-dropping-particle":"","parse-names":false,"suffix":""},{"dropping-particle":"","family":"Brox","given":"Thomas","non-dropping-particle":"","parse-names":false,"suffix":""}],"id":"ITEM-1","issued":{"date-parts":[["2015"]]},"title":"U-Net: Convolutional Networks for Biomedical Image Segmentation","type":"article-journal"},"uris":["http://www.mendeley.com/documents/?uuid=43ed106e-bbf7-3924-83e5-013ad21ad2b4"]}],"mendeley":{"formattedCitation":"&lt;sup&gt;6&lt;/sup&gt;","plainTextFormattedCitation":"6","previouslyFormattedCitation":"&lt;sup&gt;6&lt;/sup&gt;"},"properties":{"noteIndex":0},"schema":"https://github.com/citation-style-language/schema/raw/master/csl-citation.json"}</w:instrText>
      </w:r>
      <w:r w:rsidR="007B30EF">
        <w:fldChar w:fldCharType="separate"/>
      </w:r>
      <w:r w:rsidR="007B30EF" w:rsidRPr="007B30EF">
        <w:rPr>
          <w:noProof/>
          <w:vertAlign w:val="superscript"/>
        </w:rPr>
        <w:t>6</w:t>
      </w:r>
      <w:r w:rsidR="007B30EF">
        <w:fldChar w:fldCharType="end"/>
      </w:r>
      <w:r w:rsidR="00EA66E7">
        <w:t>.</w:t>
      </w:r>
    </w:p>
    <w:p w14:paraId="188C6760" w14:textId="509590D6" w:rsidR="0061100B" w:rsidRPr="008B36E5" w:rsidRDefault="0061100B" w:rsidP="0061100B">
      <w:pPr>
        <w:pStyle w:val="Heading3"/>
      </w:pPr>
      <w:bookmarkStart w:id="6" w:name="_Toc72872490"/>
      <w:r>
        <w:t>Multilayer perceptron</w:t>
      </w:r>
      <w:bookmarkEnd w:id="6"/>
    </w:p>
    <w:p w14:paraId="41DF1D36" w14:textId="0A314372" w:rsidR="00E91A17" w:rsidRPr="008B36E5" w:rsidRDefault="00E91A17" w:rsidP="00E91A17">
      <w:r w:rsidRPr="008B36E5">
        <w:t xml:space="preserve">The MLP is a forward-structured </w:t>
      </w:r>
      <w:r>
        <w:t>ANN</w:t>
      </w:r>
      <w:r w:rsidRPr="008B36E5">
        <w:t xml:space="preserve"> that maps a set of input vectors to a set of output vectors. It consists of multiple node layers, each fully connected to the next layer. In addition to the input nodes, each node is a neuron with a nonlinear activation function. A supervised learning approach using </w:t>
      </w:r>
      <w:r w:rsidR="00E560AD">
        <w:t xml:space="preserve">the </w:t>
      </w:r>
      <w:r w:rsidRPr="008B36E5">
        <w:t xml:space="preserve">BP algorithm is used to train the MLP, which is a generalization of the perceptron and overcomes the weakness that the perceptron cannot recognize linearly indistinguishable data. Compared to </w:t>
      </w:r>
      <w:proofErr w:type="gramStart"/>
      <w:r w:rsidRPr="008B36E5">
        <w:t>single-layer</w:t>
      </w:r>
      <w:proofErr w:type="gramEnd"/>
      <w:r w:rsidRPr="008B36E5">
        <w:t xml:space="preserve"> </w:t>
      </w:r>
      <w:proofErr w:type="spellStart"/>
      <w:r w:rsidRPr="008B36E5">
        <w:t>perceptrons</w:t>
      </w:r>
      <w:proofErr w:type="spellEnd"/>
      <w:r w:rsidRPr="008B36E5">
        <w:t xml:space="preserve">, MLP </w:t>
      </w:r>
      <w:r w:rsidR="00E560AD">
        <w:t>has</w:t>
      </w:r>
      <w:r w:rsidRPr="008B36E5">
        <w:t xml:space="preserve"> changed from one to multiple outputs; instead of just one layer between the input and output, there are now two layers: the output layer and the hidden layer. </w:t>
      </w:r>
    </w:p>
    <w:p w14:paraId="0EEAD481" w14:textId="10C0EB33" w:rsidR="00266BB0" w:rsidRDefault="00E91A17" w:rsidP="00266BB0">
      <w:pPr>
        <w:spacing w:line="240" w:lineRule="auto"/>
        <w:jc w:val="left"/>
        <w:rPr>
          <w:noProof/>
        </w:rPr>
      </w:pPr>
      <w:r>
        <w:t xml:space="preserve">In an MLP, it is possible to use any kind of activation </w:t>
      </w:r>
      <w:r w:rsidR="00E560AD">
        <w:t>function</w:t>
      </w:r>
      <w:r>
        <w:t xml:space="preserve">, for example, </w:t>
      </w:r>
      <w:r w:rsidR="00E560AD">
        <w:t xml:space="preserve">a </w:t>
      </w:r>
      <w:r>
        <w:t xml:space="preserve">logistic sigmoid function or a step function. However, it is better to use a function that is easily differentiable due to the use of </w:t>
      </w:r>
      <w:r w:rsidR="00E560AD">
        <w:t xml:space="preserve">the </w:t>
      </w:r>
      <w:r>
        <w:t>BP algorithm</w:t>
      </w:r>
      <w:r w:rsidR="00484935">
        <w:fldChar w:fldCharType="begin" w:fldLock="1"/>
      </w:r>
      <w:r w:rsidR="001649D3">
        <w:instrText>ADDIN CSL_CITATION {"citationItems":[{"id":"ITEM-1","itemData":{"DOI":"10.1007/11759966_125","ISBN":"354034439X","ISSN":"16113349","abstract":"Multilayer perceptions (MLP) has been proven to be very successful in many applications including classification. The activation function is the source of the MLP power. Careful selection of the activation function has a huge impact on the network performance. This paper gives a quantitative comparison of the four most commonly used activation functions, including the Gaussian RBF network, over ten real different datasets. Results show that the sigmoid activation function substantially outperforms the other activation functions. Also, using only the needed number of hidden units in the MLP, we improved its conversion time to be competitive with the RBF networks most of the time. © Springer-Verlag Berlin Heidelberg 2006.","author":[{"dropping-particle":"","family":"Shenouda","given":"Emad A.M.Andrews","non-dropping-particle":"","parse-names":false,"suffix":""}],"container-title":"Lecture Notes in Computer Science (including subseries Lecture Notes in Artificial Intelligence and Lecture Notes in Bioinformatics)","id":"ITEM-1","issued":{"date-parts":[["2006"]]},"page":"849-857","publisher":"Springer Verlag","title":"A quantitative comparison of different MLP activation functions in classification","type":"article-journal","volume":"3971 LNCS"},"uris":["http://www.mendeley.com/documents/?uuid=29adf210-c2b5-3660-93ba-0b2a6c7f27b8"]}],"mendeley":{"formattedCitation":"&lt;sup&gt;7&lt;/sup&gt;","plainTextFormattedCitation":"7","previouslyFormattedCitation":"&lt;sup&gt;7&lt;/sup&gt;"},"properties":{"noteIndex":0},"schema":"https://github.com/citation-style-language/schema/raw/master/csl-citation.json"}</w:instrText>
      </w:r>
      <w:r w:rsidR="00484935">
        <w:fldChar w:fldCharType="separate"/>
      </w:r>
      <w:r w:rsidR="007B30EF" w:rsidRPr="007B30EF">
        <w:rPr>
          <w:noProof/>
          <w:vertAlign w:val="superscript"/>
        </w:rPr>
        <w:t>7</w:t>
      </w:r>
      <w:r w:rsidR="00484935">
        <w:fldChar w:fldCharType="end"/>
      </w:r>
      <w:r>
        <w:t xml:space="preserve">. This is the reason why many sigmoid functions are suitable for this task, such as logistic sigmoid function or </w:t>
      </w:r>
      <w:r w:rsidR="00E560AD">
        <w:t>hyperbolic tangent</w:t>
      </w:r>
      <w:r>
        <w:t xml:space="preserve"> (tanh) function </w:t>
      </w:r>
      <w:r w:rsidR="00A2150D">
        <w:t xml:space="preserve">(shown in </w:t>
      </w:r>
      <w:r w:rsidR="00551E46">
        <w:fldChar w:fldCharType="begin"/>
      </w:r>
      <w:r w:rsidR="00551E46">
        <w:instrText xml:space="preserve"> REF _Ref72832461 \h </w:instrText>
      </w:r>
      <w:r w:rsidR="00551E46">
        <w:fldChar w:fldCharType="separate"/>
      </w:r>
      <w:r w:rsidR="007A6956">
        <w:t xml:space="preserve">Figure </w:t>
      </w:r>
      <w:r w:rsidR="007A6956">
        <w:rPr>
          <w:noProof/>
        </w:rPr>
        <w:t>1</w:t>
      </w:r>
      <w:r w:rsidR="00551E46">
        <w:fldChar w:fldCharType="end"/>
      </w:r>
      <w:r w:rsidR="00A2150D">
        <w:t>)</w:t>
      </w:r>
      <w:r w:rsidR="00551E46">
        <w:t xml:space="preserve"> </w:t>
      </w:r>
      <w:r>
        <w:t xml:space="preserve">due to good </w:t>
      </w:r>
      <w:r w:rsidRPr="008B36E5">
        <w:t>differentiability</w:t>
      </w:r>
      <w:r>
        <w:t xml:space="preserve">. The key role of the activation function is to introduce </w:t>
      </w:r>
      <w:r w:rsidRPr="008B36E5">
        <w:t>nonlinearity</w:t>
      </w:r>
      <w:r>
        <w:t xml:space="preserve"> to the network.</w:t>
      </w:r>
      <w:r w:rsidR="0048137D" w:rsidRPr="0048137D">
        <w:rPr>
          <w:noProof/>
        </w:rPr>
        <w:t xml:space="preserve"> </w:t>
      </w:r>
    </w:p>
    <w:p w14:paraId="4F19A1E9" w14:textId="77777777" w:rsidR="00A2150D" w:rsidRDefault="00C80969" w:rsidP="00A2150D">
      <w:pPr>
        <w:keepNext/>
        <w:spacing w:line="240" w:lineRule="auto"/>
        <w:jc w:val="center"/>
      </w:pPr>
      <w:r>
        <w:rPr>
          <w:noProof/>
        </w:rPr>
        <w:drawing>
          <wp:inline distT="0" distB="0" distL="0" distR="0" wp14:anchorId="26FE7FD3" wp14:editId="4DDC7716">
            <wp:extent cx="1735015" cy="1278128"/>
            <wp:effectExtent l="0" t="0" r="5080" b="508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740598" cy="1282241"/>
                    </a:xfrm>
                    <a:prstGeom prst="rect">
                      <a:avLst/>
                    </a:prstGeom>
                  </pic:spPr>
                </pic:pic>
              </a:graphicData>
            </a:graphic>
          </wp:inline>
        </w:drawing>
      </w:r>
    </w:p>
    <w:p w14:paraId="72D6815B" w14:textId="2CB231B0" w:rsidR="00E91A17" w:rsidRPr="008B36E5" w:rsidRDefault="00A2150D" w:rsidP="00A2150D">
      <w:pPr>
        <w:pStyle w:val="Caption"/>
        <w:jc w:val="center"/>
      </w:pPr>
      <w:bookmarkStart w:id="7" w:name="_Ref72832461"/>
      <w:r>
        <w:t xml:space="preserve">Figure </w:t>
      </w:r>
      <w:r>
        <w:fldChar w:fldCharType="begin"/>
      </w:r>
      <w:r>
        <w:instrText xml:space="preserve"> SEQ Figure \* ARABIC </w:instrText>
      </w:r>
      <w:r>
        <w:fldChar w:fldCharType="separate"/>
      </w:r>
      <w:r w:rsidR="007A6956">
        <w:rPr>
          <w:noProof/>
        </w:rPr>
        <w:t>1</w:t>
      </w:r>
      <w:r>
        <w:fldChar w:fldCharType="end"/>
      </w:r>
      <w:bookmarkEnd w:id="7"/>
      <w:r>
        <w:t>. Hyperbolic tangent function.</w:t>
      </w:r>
    </w:p>
    <w:p w14:paraId="2F0B972C" w14:textId="144469E9" w:rsidR="00E91A17" w:rsidRPr="008B36E5" w:rsidRDefault="00E91A17" w:rsidP="00E91A17">
      <w:r>
        <w:t xml:space="preserve">The structure of </w:t>
      </w:r>
      <w:r w:rsidR="00E560AD">
        <w:t xml:space="preserve">a </w:t>
      </w:r>
      <w:r>
        <w:t>f</w:t>
      </w:r>
      <w:r w:rsidRPr="008B36E5">
        <w:t xml:space="preserve">eedforward neural </w:t>
      </w:r>
      <w:r>
        <w:t>network includes many</w:t>
      </w:r>
      <w:r w:rsidRPr="001D532B">
        <w:t xml:space="preserve"> </w:t>
      </w:r>
      <w:r w:rsidRPr="008B36E5">
        <w:t>neurons</w:t>
      </w:r>
      <w:r>
        <w:t xml:space="preserve"> that are interconnected</w:t>
      </w:r>
      <w:r w:rsidRPr="008B36E5">
        <w:t>.</w:t>
      </w:r>
      <w:r>
        <w:t xml:space="preserve"> And for each connection, weights are assigned and later updated. </w:t>
      </w:r>
    </w:p>
    <w:p w14:paraId="6AB35031" w14:textId="7D17EEC5" w:rsidR="00E91A17" w:rsidRPr="008B36E5" w:rsidRDefault="00E91A17" w:rsidP="00E91A17">
      <w:r w:rsidRPr="008B36E5">
        <w:t>1) Input layers</w:t>
      </w:r>
      <w:r>
        <w:t xml:space="preserve"> </w:t>
      </w:r>
      <w:r w:rsidR="00E560AD">
        <w:t>are</w:t>
      </w:r>
      <w:r>
        <w:t xml:space="preserve"> responsible for passing the data in the training dataset into the neural network</w:t>
      </w:r>
      <w:r w:rsidRPr="008B36E5">
        <w:t>.</w:t>
      </w:r>
    </w:p>
    <w:p w14:paraId="7C186680" w14:textId="77777777" w:rsidR="00E91A17" w:rsidRPr="005E7559" w:rsidRDefault="00E91A17" w:rsidP="00E91A17">
      <w:r w:rsidRPr="008B36E5">
        <w:t xml:space="preserve">2) Hidden </w:t>
      </w:r>
      <w:r>
        <w:t>layers</w:t>
      </w:r>
      <w:r w:rsidRPr="008B36E5">
        <w:t xml:space="preserve"> </w:t>
      </w:r>
      <w:r>
        <w:t>will</w:t>
      </w:r>
      <w:r w:rsidRPr="008B36E5">
        <w:t xml:space="preserve"> perform computation and pass information from the input node to the output node. </w:t>
      </w:r>
      <w:r>
        <w:t xml:space="preserve">In a </w:t>
      </w:r>
      <w:r w:rsidRPr="008B36E5">
        <w:t>feedforward neural network</w:t>
      </w:r>
      <w:r>
        <w:t>, it is possible to have no or few hidden layers.</w:t>
      </w:r>
    </w:p>
    <w:p w14:paraId="4F21429F" w14:textId="34A19405" w:rsidR="00E91A17" w:rsidRPr="008B36E5" w:rsidRDefault="00E91A17" w:rsidP="00E91A17">
      <w:r w:rsidRPr="008B36E5">
        <w:t>3) Output layer</w:t>
      </w:r>
      <w:r>
        <w:t>s</w:t>
      </w:r>
      <w:r w:rsidRPr="008B36E5">
        <w:t xml:space="preserve"> are responsible for computing and passing information out of the network.</w:t>
      </w:r>
    </w:p>
    <w:p w14:paraId="513A4F66" w14:textId="77777777" w:rsidR="002776AF" w:rsidRDefault="00E91A17" w:rsidP="00C80969">
      <w:pPr>
        <w:spacing w:line="240" w:lineRule="auto"/>
      </w:pPr>
      <w:r w:rsidRPr="008B36E5">
        <w:t xml:space="preserve">In a feed-forward network, information moves only one way, </w:t>
      </w:r>
      <w:r>
        <w:t>and t</w:t>
      </w:r>
      <w:r w:rsidRPr="008B36E5">
        <w:t>here are no loops or circuits in the network.</w:t>
      </w:r>
    </w:p>
    <w:p w14:paraId="5AC738B5" w14:textId="77777777" w:rsidR="00551E46" w:rsidRDefault="002776AF" w:rsidP="00551E46">
      <w:pPr>
        <w:keepNext/>
        <w:spacing w:line="240" w:lineRule="auto"/>
        <w:jc w:val="center"/>
      </w:pPr>
      <w:r w:rsidRPr="008B36E5">
        <w:rPr>
          <w:noProof/>
        </w:rPr>
        <w:lastRenderedPageBreak/>
        <w:drawing>
          <wp:inline distT="0" distB="0" distL="0" distR="0" wp14:anchorId="4DA62F15" wp14:editId="0FF07401">
            <wp:extent cx="4152160" cy="2414954"/>
            <wp:effectExtent l="0" t="0" r="127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a:picLocks noChangeAspect="1" noChangeArrowheads="1"/>
                    </pic:cNvPicPr>
                  </pic:nvPicPr>
                  <pic:blipFill rotWithShape="1">
                    <a:blip r:embed="rId17">
                      <a:extLst>
                        <a:ext uri="{28A0092B-C50C-407E-A947-70E740481C1C}">
                          <a14:useLocalDpi xmlns:a14="http://schemas.microsoft.com/office/drawing/2010/main" val="0"/>
                        </a:ext>
                      </a:extLst>
                    </a:blip>
                    <a:srcRect b="18437"/>
                    <a:stretch/>
                  </pic:blipFill>
                  <pic:spPr bwMode="auto">
                    <a:xfrm>
                      <a:off x="0" y="0"/>
                      <a:ext cx="4157798" cy="2418233"/>
                    </a:xfrm>
                    <a:prstGeom prst="rect">
                      <a:avLst/>
                    </a:prstGeom>
                    <a:noFill/>
                    <a:ln>
                      <a:noFill/>
                    </a:ln>
                    <a:extLst>
                      <a:ext uri="{53640926-AAD7-44D8-BBD7-CCE9431645EC}">
                        <a14:shadowObscured xmlns:a14="http://schemas.microsoft.com/office/drawing/2010/main"/>
                      </a:ext>
                    </a:extLst>
                  </pic:spPr>
                </pic:pic>
              </a:graphicData>
            </a:graphic>
          </wp:inline>
        </w:drawing>
      </w:r>
    </w:p>
    <w:p w14:paraId="4A05ACFF" w14:textId="7401D943" w:rsidR="00E91A17" w:rsidRPr="008B36E5" w:rsidRDefault="00551E46" w:rsidP="00551E46">
      <w:pPr>
        <w:pStyle w:val="Caption"/>
        <w:jc w:val="center"/>
      </w:pPr>
      <w:bookmarkStart w:id="8" w:name="_Ref72832532"/>
      <w:r>
        <w:t xml:space="preserve">Figure </w:t>
      </w:r>
      <w:r>
        <w:fldChar w:fldCharType="begin"/>
      </w:r>
      <w:r>
        <w:instrText xml:space="preserve"> SEQ Figure \* ARABIC </w:instrText>
      </w:r>
      <w:r>
        <w:fldChar w:fldCharType="separate"/>
      </w:r>
      <w:r w:rsidR="007A6956">
        <w:rPr>
          <w:noProof/>
        </w:rPr>
        <w:t>2</w:t>
      </w:r>
      <w:r>
        <w:fldChar w:fldCharType="end"/>
      </w:r>
      <w:bookmarkEnd w:id="8"/>
      <w:r>
        <w:t>. Mechanism of MLP.</w:t>
      </w:r>
    </w:p>
    <w:p w14:paraId="6D1C07E9" w14:textId="623DD328" w:rsidR="00E91A17" w:rsidRDefault="00E91A17" w:rsidP="00E91A17">
      <w:r>
        <w:t xml:space="preserve">The MLP is trained using </w:t>
      </w:r>
      <w:r w:rsidR="00E560AD">
        <w:t xml:space="preserve">the </w:t>
      </w:r>
      <w:r>
        <w:t>BP algorithm. When a mistake happens, the supervisor will correct the network based on the error and after each cycle of training, the weights of nodes are updated</w:t>
      </w:r>
      <w:r w:rsidR="00EB22DD">
        <w:t xml:space="preserve"> as shown in </w:t>
      </w:r>
      <w:r w:rsidR="00EB22DD">
        <w:fldChar w:fldCharType="begin"/>
      </w:r>
      <w:r w:rsidR="00EB22DD">
        <w:instrText xml:space="preserve"> REF _Ref72832532 \h </w:instrText>
      </w:r>
      <w:r w:rsidR="00EB22DD">
        <w:fldChar w:fldCharType="separate"/>
      </w:r>
      <w:r w:rsidR="007A6956">
        <w:t xml:space="preserve">Figure </w:t>
      </w:r>
      <w:r w:rsidR="007A6956">
        <w:rPr>
          <w:noProof/>
        </w:rPr>
        <w:t>2</w:t>
      </w:r>
      <w:r w:rsidR="00EB22DD">
        <w:fldChar w:fldCharType="end"/>
      </w:r>
      <w:r>
        <w:t>. The learning process of a network means finding the correct weights to each of the connections between nodes.</w:t>
      </w:r>
      <w:r w:rsidR="009F6779">
        <w:t xml:space="preserve"> The general steps of training MLP </w:t>
      </w:r>
      <w:r w:rsidR="00E560AD">
        <w:t>are</w:t>
      </w:r>
      <w:r w:rsidR="009F6779">
        <w:t xml:space="preserve"> as follows:</w:t>
      </w:r>
    </w:p>
    <w:p w14:paraId="5881C840" w14:textId="77777777" w:rsidR="00E91A17" w:rsidRPr="008B36E5" w:rsidRDefault="00E91A17" w:rsidP="00E91A17">
      <w:r w:rsidRPr="008B36E5">
        <w:t xml:space="preserve">1) Random assignment of weights to all </w:t>
      </w:r>
      <w:r>
        <w:t>connections between neurons</w:t>
      </w:r>
      <w:r w:rsidRPr="008B36E5">
        <w:t>.</w:t>
      </w:r>
    </w:p>
    <w:p w14:paraId="05EC22C2" w14:textId="77777777" w:rsidR="00E91A17" w:rsidRPr="008B36E5" w:rsidRDefault="00E91A17" w:rsidP="00E91A17">
      <w:r w:rsidRPr="008B36E5">
        <w:t xml:space="preserve">2) Forward propagation: </w:t>
      </w:r>
      <w:r>
        <w:t>The artificial neural network is triggered for all inputs in the training dataset, and then forward propagated to extract the output values, using the input characteristics of all samples in the training data as the input layer.</w:t>
      </w:r>
    </w:p>
    <w:p w14:paraId="4EFE2858" w14:textId="35DD3C9B" w:rsidR="00E91A17" w:rsidRPr="00FB19A1" w:rsidRDefault="00E91A17" w:rsidP="00E91A17">
      <w:r w:rsidRPr="008B36E5">
        <w:t xml:space="preserve">3) </w:t>
      </w:r>
      <w:r w:rsidR="00E560AD">
        <w:t>Backpropagation</w:t>
      </w:r>
      <w:r w:rsidRPr="008B36E5">
        <w:t xml:space="preserve">: </w:t>
      </w:r>
      <w:r>
        <w:t xml:space="preserve">the weights are updated based on the errors which are calculated from </w:t>
      </w:r>
      <w:r w:rsidR="00E560AD">
        <w:t xml:space="preserve">the </w:t>
      </w:r>
      <w:r>
        <w:t>output value.</w:t>
      </w:r>
    </w:p>
    <w:p w14:paraId="075E96D5" w14:textId="1719A428" w:rsidR="00E91A17" w:rsidRDefault="00E91A17" w:rsidP="00E91A17">
      <w:r w:rsidRPr="008B36E5">
        <w:t xml:space="preserve">4) Repeat </w:t>
      </w:r>
      <w:r w:rsidR="00E560AD">
        <w:t>steps</w:t>
      </w:r>
      <w:r w:rsidRPr="008B36E5">
        <w:t xml:space="preserve"> 2</w:t>
      </w:r>
      <w:r>
        <w:t>)</w:t>
      </w:r>
      <w:r w:rsidRPr="008B36E5">
        <w:t xml:space="preserve"> and 3</w:t>
      </w:r>
      <w:proofErr w:type="gramStart"/>
      <w:r>
        <w:t>)</w:t>
      </w:r>
      <w:r w:rsidRPr="008B36E5">
        <w:t>,</w:t>
      </w:r>
      <w:r>
        <w:t xml:space="preserve"> and</w:t>
      </w:r>
      <w:proofErr w:type="gramEnd"/>
      <w:r>
        <w:t xml:space="preserve"> stop the repetition after the error is low enough</w:t>
      </w:r>
      <w:r w:rsidRPr="008B36E5">
        <w:t>.</w:t>
      </w:r>
    </w:p>
    <w:p w14:paraId="44A1C57C" w14:textId="26D63487" w:rsidR="0061100B" w:rsidRPr="008B36E5" w:rsidRDefault="0061100B" w:rsidP="0061100B">
      <w:pPr>
        <w:pStyle w:val="Heading3"/>
      </w:pPr>
      <w:bookmarkStart w:id="9" w:name="_Toc72872491"/>
      <w:r>
        <w:t>U-Net</w:t>
      </w:r>
      <w:bookmarkEnd w:id="9"/>
    </w:p>
    <w:p w14:paraId="2B3FC705" w14:textId="7FBF4538" w:rsidR="002776AF" w:rsidRDefault="00E91A17" w:rsidP="00C80969">
      <w:pPr>
        <w:spacing w:line="240" w:lineRule="auto"/>
      </w:pPr>
      <w:r w:rsidRPr="00033A0B">
        <w:t xml:space="preserve">In </w:t>
      </w:r>
      <w:r>
        <w:t xml:space="preserve">the field of </w:t>
      </w:r>
      <w:r w:rsidRPr="00033A0B">
        <w:t>image segmentation, especially medical image segmentation, U-Net is undoubtedly one of the most successful methods, which was presented at the MICCAI 2015 conference</w:t>
      </w:r>
      <w:r w:rsidR="00F80B09">
        <w:fldChar w:fldCharType="begin" w:fldLock="1"/>
      </w:r>
      <w:r w:rsidR="001649D3">
        <w:instrText>ADDIN CSL_CITATION {"citationItems":[{"id":"ITEM-1","itemData":{"abstract":"There is large consent that successful training of deep networks requires many thousand annotated training samples. In this paper ,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author":[{"dropping-particle":"","family":"Ronneberger","given":"Olaf","non-dropping-particle":"","parse-names":false,"suffix":""},{"dropping-particle":"","family":"Fischer","given":"Philipp","non-dropping-particle":"","parse-names":false,"suffix":""},{"dropping-particle":"","family":"Brox","given":"Thomas","non-dropping-particle":"","parse-names":false,"suffix":""}],"id":"ITEM-1","issued":{"date-parts":[["2015"]]},"title":"U-Net: Convolutional Networks for Biomedical Image Segmentation","type":"article-journal"},"uris":["http://www.mendeley.com/documents/?uuid=43ed106e-bbf7-3924-83e5-013ad21ad2b4"]}],"mendeley":{"formattedCitation":"&lt;sup&gt;6&lt;/sup&gt;","plainTextFormattedCitation":"6","previouslyFormattedCitation":"&lt;sup&gt;6&lt;/sup&gt;"},"properties":{"noteIndex":0},"schema":"https://github.com/citation-style-language/schema/raw/master/csl-citation.json"}</w:instrText>
      </w:r>
      <w:r w:rsidR="00F80B09">
        <w:fldChar w:fldCharType="separate"/>
      </w:r>
      <w:r w:rsidR="007B30EF" w:rsidRPr="007B30EF">
        <w:rPr>
          <w:noProof/>
          <w:vertAlign w:val="superscript"/>
        </w:rPr>
        <w:t>6</w:t>
      </w:r>
      <w:r w:rsidR="00F80B09">
        <w:fldChar w:fldCharType="end"/>
      </w:r>
      <w:r w:rsidRPr="00033A0B">
        <w:t>.</w:t>
      </w:r>
      <w:r w:rsidR="001431B1">
        <w:t xml:space="preserve"> </w:t>
      </w:r>
      <w:r w:rsidRPr="00033A0B">
        <w:t xml:space="preserve">The structure of U-Net is shown in </w:t>
      </w:r>
      <w:r w:rsidR="001649D3">
        <w:fldChar w:fldCharType="begin"/>
      </w:r>
      <w:r w:rsidR="001649D3">
        <w:instrText xml:space="preserve"> REF _Ref72832592 \h </w:instrText>
      </w:r>
      <w:r w:rsidR="001649D3">
        <w:fldChar w:fldCharType="separate"/>
      </w:r>
      <w:r w:rsidR="007A6956">
        <w:t xml:space="preserve">Figure </w:t>
      </w:r>
      <w:r w:rsidR="007A6956">
        <w:rPr>
          <w:noProof/>
        </w:rPr>
        <w:t>3</w:t>
      </w:r>
      <w:r w:rsidR="001649D3">
        <w:fldChar w:fldCharType="end"/>
      </w:r>
      <w:r w:rsidRPr="00033A0B">
        <w:t xml:space="preserve">, where the left side can be considered as an encoder and the right side as a decoder. The encoder has four submodules, each containing two convolutional layers, and each submodule is followed by a </w:t>
      </w:r>
      <w:proofErr w:type="spellStart"/>
      <w:r w:rsidRPr="00033A0B">
        <w:t>downsampling</w:t>
      </w:r>
      <w:proofErr w:type="spellEnd"/>
      <w:r w:rsidRPr="00033A0B">
        <w:t xml:space="preserve"> layer implemented by </w:t>
      </w:r>
      <w:r w:rsidR="00E560AD">
        <w:t xml:space="preserve">the </w:t>
      </w:r>
      <w:r w:rsidRPr="00033A0B">
        <w:t>max pool. The resolution of the input image is 572</w:t>
      </w:r>
      <w:r w:rsidR="00763B6B">
        <w:t>*</w:t>
      </w:r>
      <w:r w:rsidRPr="00033A0B">
        <w:t>572, and the resolutions of the 1st-5th modules are 572</w:t>
      </w:r>
      <w:r w:rsidR="00763B6B">
        <w:t>*</w:t>
      </w:r>
      <w:r w:rsidRPr="00033A0B">
        <w:t>572, 284</w:t>
      </w:r>
      <w:r w:rsidR="00763B6B">
        <w:t>*</w:t>
      </w:r>
      <w:r w:rsidRPr="00033A0B">
        <w:t>284, 140</w:t>
      </w:r>
      <w:r w:rsidR="00763B6B">
        <w:t>*</w:t>
      </w:r>
      <w:r w:rsidRPr="00033A0B">
        <w:t>140, 68</w:t>
      </w:r>
      <w:r w:rsidR="00763B6B">
        <w:t>*</w:t>
      </w:r>
      <w:r w:rsidRPr="00033A0B">
        <w:t>68</w:t>
      </w:r>
      <w:r w:rsidR="00E560AD">
        <w:t>,</w:t>
      </w:r>
      <w:r w:rsidRPr="00033A0B">
        <w:t xml:space="preserve"> and 32</w:t>
      </w:r>
      <w:r w:rsidR="00763B6B">
        <w:t>*</w:t>
      </w:r>
      <w:r w:rsidRPr="00033A0B">
        <w:t xml:space="preserve">32 respectively. </w:t>
      </w:r>
      <w:r>
        <w:t>T</w:t>
      </w:r>
      <w:r w:rsidRPr="00033A0B">
        <w:t>he decoder contains four sub-modules, and the resolution rises sequentially through the up-sampling operation until it matches the resolution of the input image.</w:t>
      </w:r>
    </w:p>
    <w:p w14:paraId="38ED2538" w14:textId="77777777" w:rsidR="001649D3" w:rsidRDefault="002776AF" w:rsidP="001649D3">
      <w:pPr>
        <w:keepNext/>
        <w:spacing w:line="240" w:lineRule="auto"/>
        <w:jc w:val="center"/>
      </w:pPr>
      <w:r w:rsidRPr="00F03BFA">
        <w:rPr>
          <w:noProof/>
        </w:rPr>
        <w:lastRenderedPageBreak/>
        <w:drawing>
          <wp:inline distT="0" distB="0" distL="0" distR="0" wp14:anchorId="523145FD" wp14:editId="1E520127">
            <wp:extent cx="5163102" cy="3563816"/>
            <wp:effectExtent l="0" t="0" r="6350" b="508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box and whisker chart&#10;&#10;Description automatically generated"/>
                    <pic:cNvPicPr/>
                  </pic:nvPicPr>
                  <pic:blipFill>
                    <a:blip r:embed="rId18"/>
                    <a:stretch>
                      <a:fillRect/>
                    </a:stretch>
                  </pic:blipFill>
                  <pic:spPr>
                    <a:xfrm>
                      <a:off x="0" y="0"/>
                      <a:ext cx="5176709" cy="3573209"/>
                    </a:xfrm>
                    <a:prstGeom prst="rect">
                      <a:avLst/>
                    </a:prstGeom>
                  </pic:spPr>
                </pic:pic>
              </a:graphicData>
            </a:graphic>
          </wp:inline>
        </w:drawing>
      </w:r>
    </w:p>
    <w:p w14:paraId="774833D8" w14:textId="446FCE10" w:rsidR="00136698" w:rsidRDefault="001649D3" w:rsidP="001649D3">
      <w:pPr>
        <w:pStyle w:val="Caption"/>
        <w:jc w:val="center"/>
      </w:pPr>
      <w:bookmarkStart w:id="10" w:name="_Ref72832592"/>
      <w:r>
        <w:t xml:space="preserve">Figure </w:t>
      </w:r>
      <w:r>
        <w:fldChar w:fldCharType="begin"/>
      </w:r>
      <w:r>
        <w:instrText xml:space="preserve"> SEQ Figure \* ARABIC </w:instrText>
      </w:r>
      <w:r>
        <w:fldChar w:fldCharType="separate"/>
      </w:r>
      <w:r w:rsidR="007A6956">
        <w:rPr>
          <w:noProof/>
        </w:rPr>
        <w:t>3</w:t>
      </w:r>
      <w:r>
        <w:fldChar w:fldCharType="end"/>
      </w:r>
      <w:bookmarkEnd w:id="10"/>
      <w:r>
        <w:t>. Structure of U-Net</w:t>
      </w:r>
      <w:r w:rsidR="008D7370">
        <w:t>.</w:t>
      </w:r>
      <w:r w:rsidR="000414A5">
        <w:t xml:space="preserve"> </w:t>
      </w:r>
      <w:r>
        <w:fldChar w:fldCharType="begin" w:fldLock="1"/>
      </w:r>
      <w:r>
        <w:instrText>ADDIN CSL_CITATION {"citationItems":[{"id":"ITEM-1","itemData":{"abstract":"There is large consent that successful training of deep networks requires many thousand annotated training samples. In this paper , we present a network and training strategy that relies on the strong use of data augmentation to use the available annotated samples more efficiently. The architecture consists of a contracting path to capture context and a symmetric expanding path that enables precise localiza-tion. We show that such a network can be trained end-to-end from very few images and outperforms the prior best method (a sliding-window convolutional network) on the ISBI challenge for segmentation of neu-ronal structures in electron microscopic stacks. Using the same network trained on transmitted light microscopy images (phase contrast and DIC) we won the ISBI cell tracking challenge 2015 in these categories by a large margin. Moreover, the network is fast. Segmentation of a 512x512 image takes less than a second on a recent GPU. The full implementation (based on Caffe) and the trained networks are available at http://lmb.informatik.uni-freiburg.de/people/ronneber/u-net.","author":[{"dropping-particle":"","family":"Ronneberger","given":"Olaf","non-dropping-particle":"","parse-names":false,"suffix":""},{"dropping-particle":"","family":"Fischer","given":"Philipp","non-dropping-particle":"","parse-names":false,"suffix":""},{"dropping-particle":"","family":"Brox","given":"Thomas","non-dropping-particle":"","parse-names":false,"suffix":""}],"id":"ITEM-1","issued":{"date-parts":[["2015"]]},"title":"U-Net: Convolutional Networks for Biomedical Image Segmentation","type":"article-journal"},"uris":["http://www.mendeley.com/documents/?uuid=43ed106e-bbf7-3924-83e5-013ad21ad2b4"]}],"mendeley":{"formattedCitation":"&lt;sup&gt;6&lt;/sup&gt;","plainTextFormattedCitation":"6"},"properties":{"noteIndex":0},"schema":"https://github.com/citation-style-language/schema/raw/master/csl-citation.json"}</w:instrText>
      </w:r>
      <w:r>
        <w:fldChar w:fldCharType="separate"/>
      </w:r>
      <w:r w:rsidRPr="001649D3">
        <w:rPr>
          <w:i w:val="0"/>
          <w:noProof/>
          <w:vertAlign w:val="superscript"/>
        </w:rPr>
        <w:t>6</w:t>
      </w:r>
      <w:r>
        <w:fldChar w:fldCharType="end"/>
      </w:r>
    </w:p>
    <w:p w14:paraId="6C18ADF3" w14:textId="765F9B8F" w:rsidR="00E91A17" w:rsidRPr="008B36E5" w:rsidRDefault="00E91A17" w:rsidP="00552C39">
      <w:pPr>
        <w:pStyle w:val="Heading1"/>
      </w:pPr>
      <w:bookmarkStart w:id="11" w:name="_Toc72872492"/>
      <w:r w:rsidRPr="008B36E5">
        <w:t>Methods</w:t>
      </w:r>
      <w:bookmarkEnd w:id="11"/>
    </w:p>
    <w:p w14:paraId="09D642CF" w14:textId="320CD0A1" w:rsidR="00E91A17" w:rsidRDefault="000B00E0" w:rsidP="000B00E0">
      <w:pPr>
        <w:pStyle w:val="Heading2"/>
      </w:pPr>
      <w:bookmarkStart w:id="12" w:name="_Toc72872493"/>
      <w:r>
        <w:t>GUI model selection</w:t>
      </w:r>
      <w:bookmarkEnd w:id="12"/>
    </w:p>
    <w:p w14:paraId="47F5801B" w14:textId="20EF3374" w:rsidR="00C15DAC" w:rsidRDefault="00C15DAC" w:rsidP="00C15DAC">
      <w:r>
        <w:t xml:space="preserve">The GUI was initially being developed in Python using </w:t>
      </w:r>
      <w:proofErr w:type="spellStart"/>
      <w:r>
        <w:t>Tkinter</w:t>
      </w:r>
      <w:proofErr w:type="spellEnd"/>
      <w:r>
        <w:t xml:space="preserve">. Due to </w:t>
      </w:r>
      <w:proofErr w:type="spellStart"/>
      <w:r>
        <w:t>Tkinter’s</w:t>
      </w:r>
      <w:proofErr w:type="spellEnd"/>
      <w:r>
        <w:t xml:space="preserve"> relative simplicity and dated-looking results, the decision was made to explore other options. We ultimately settled on using </w:t>
      </w:r>
      <w:proofErr w:type="spellStart"/>
      <w:r>
        <w:t>PyQt</w:t>
      </w:r>
      <w:proofErr w:type="spellEnd"/>
      <w:r>
        <w:t xml:space="preserve"> and the Qt suite of software to make use of features such as more advanced widget options and the Qt Designer. </w:t>
      </w:r>
    </w:p>
    <w:p w14:paraId="1BEC35E2" w14:textId="2A052DFC" w:rsidR="00C15DAC" w:rsidRPr="00E975A0" w:rsidRDefault="00C15DAC" w:rsidP="00C15DAC">
      <w:r>
        <w:t>Due to time constraints</w:t>
      </w:r>
      <w:r w:rsidR="009F6B68">
        <w:t>,</w:t>
      </w:r>
      <w:r>
        <w:t xml:space="preserve"> the GUI functionality was kept to the bare necessities. After some prototyping</w:t>
      </w:r>
      <w:r w:rsidR="009F6B68">
        <w:t>,</w:t>
      </w:r>
      <w:r>
        <w:t xml:space="preserve"> the layout seen in the final product was confirmed and implemented using PyQt5.</w:t>
      </w:r>
    </w:p>
    <w:p w14:paraId="5476E2BC" w14:textId="23293B27" w:rsidR="000B00E0" w:rsidRDefault="00E975A0" w:rsidP="000B00E0">
      <w:pPr>
        <w:pStyle w:val="Heading2"/>
      </w:pPr>
      <w:bookmarkStart w:id="13" w:name="_Toc72872494"/>
      <w:r>
        <w:t>U-Net model structure</w:t>
      </w:r>
      <w:bookmarkEnd w:id="13"/>
    </w:p>
    <w:p w14:paraId="7BCDB8AA" w14:textId="7556766E" w:rsidR="00E91A17" w:rsidRPr="008B36E5" w:rsidRDefault="00A86076" w:rsidP="00E91A17">
      <w:r w:rsidRPr="00A86076">
        <w:t xml:space="preserve">We used </w:t>
      </w:r>
      <w:r w:rsidR="00266BB0">
        <w:t>U</w:t>
      </w:r>
      <w:r w:rsidRPr="00A86076">
        <w:t>-</w:t>
      </w:r>
      <w:r w:rsidR="00266BB0">
        <w:t>N</w:t>
      </w:r>
      <w:r w:rsidRPr="00A86076">
        <w:t xml:space="preserve">et for training it is </w:t>
      </w:r>
      <w:r w:rsidR="00C17F67">
        <w:t xml:space="preserve">a </w:t>
      </w:r>
      <w:r w:rsidRPr="00A86076">
        <w:t>convolutional network architecture for fast and precise segmentation of images.</w:t>
      </w:r>
      <w:r>
        <w:t xml:space="preserve"> </w:t>
      </w:r>
      <w:r w:rsidRPr="00A86076">
        <w:t xml:space="preserve">The structure of U-Net consists </w:t>
      </w:r>
      <w:r w:rsidR="00C17F67">
        <w:t xml:space="preserve">of </w:t>
      </w:r>
      <w:r w:rsidRPr="00A86076">
        <w:t xml:space="preserve">an encoder and a decoder. The encoder has four submodules, each containing two convolutional layers, and one dropout layer in the middle. Each submodule is followed by a </w:t>
      </w:r>
      <w:proofErr w:type="spellStart"/>
      <w:r w:rsidRPr="00A86076">
        <w:t>downsampling</w:t>
      </w:r>
      <w:proofErr w:type="spellEnd"/>
      <w:r w:rsidRPr="00A86076">
        <w:t xml:space="preserve"> layer implemented by the max pooling. The resolution of the input image is 128*128*38, and the shape of the 1st-5th modules </w:t>
      </w:r>
      <w:r w:rsidR="00C17F67">
        <w:t>is</w:t>
      </w:r>
      <w:r w:rsidRPr="00A86076">
        <w:t xml:space="preserve"> 128*128*16, 64*64*32, 32*32*64, 16*16*128, and 8*8*256 respectively. The decoder contains four sub-modules, and the resolution rises sequentially through the up-sampling operation until it matches the resolution of the input image.</w:t>
      </w:r>
      <w:r>
        <w:t xml:space="preserve"> </w:t>
      </w:r>
      <w:r w:rsidR="00C17F67">
        <w:t>A more</w:t>
      </w:r>
      <w:r w:rsidRPr="00A86076">
        <w:t xml:space="preserve"> detailed model structure can be found in the Appendix.</w:t>
      </w:r>
    </w:p>
    <w:p w14:paraId="1E325E2D" w14:textId="77777777" w:rsidR="00E91A17" w:rsidRDefault="00E91A17" w:rsidP="00552C39">
      <w:pPr>
        <w:pStyle w:val="Heading1"/>
      </w:pPr>
      <w:bookmarkStart w:id="14" w:name="_Toc72872495"/>
      <w:r w:rsidRPr="008B36E5">
        <w:lastRenderedPageBreak/>
        <w:t>Experiments</w:t>
      </w:r>
      <w:bookmarkEnd w:id="14"/>
    </w:p>
    <w:p w14:paraId="4B5B509A" w14:textId="4837E9CB" w:rsidR="00183168" w:rsidRDefault="00183168" w:rsidP="008B150E">
      <w:pPr>
        <w:rPr>
          <w:rStyle w:val="eop"/>
          <w:rFonts w:eastAsiaTheme="majorEastAsia"/>
        </w:rPr>
      </w:pPr>
      <w:r>
        <w:rPr>
          <w:rStyle w:val="normaltextrun"/>
        </w:rPr>
        <w:t>We train the model using Adam function as optimizer, and</w:t>
      </w:r>
      <w:r>
        <w:rPr>
          <w:rStyle w:val="normaltextrun"/>
          <w:b/>
          <w:bCs/>
        </w:rPr>
        <w:t> </w:t>
      </w:r>
      <w:proofErr w:type="spellStart"/>
      <w:r>
        <w:rPr>
          <w:rStyle w:val="normaltextrun"/>
          <w:b/>
          <w:bCs/>
        </w:rPr>
        <w:t>categorical_crossentropy</w:t>
      </w:r>
      <w:proofErr w:type="spellEnd"/>
      <w:r>
        <w:rPr>
          <w:rStyle w:val="normaltextrun"/>
          <w:b/>
          <w:bCs/>
        </w:rPr>
        <w:t> </w:t>
      </w:r>
      <w:r>
        <w:rPr>
          <w:rStyle w:val="normaltextrun"/>
        </w:rPr>
        <w:t>as the loss, while we used loss score as the evaluation metric during the training. We divided the dataset into train</w:t>
      </w:r>
      <w:r w:rsidR="000414A5">
        <w:rPr>
          <w:rStyle w:val="normaltextrun"/>
        </w:rPr>
        <w:t>ing</w:t>
      </w:r>
      <w:r>
        <w:rPr>
          <w:rStyle w:val="normaltextrun"/>
        </w:rPr>
        <w:t xml:space="preserve"> (80%) and test</w:t>
      </w:r>
      <w:r w:rsidR="000414A5">
        <w:rPr>
          <w:rStyle w:val="normaltextrun"/>
        </w:rPr>
        <w:t>ing</w:t>
      </w:r>
      <w:r>
        <w:rPr>
          <w:rStyle w:val="normaltextrun"/>
        </w:rPr>
        <w:t xml:space="preserve"> (20%) </w:t>
      </w:r>
      <w:r w:rsidR="000414A5">
        <w:rPr>
          <w:rStyle w:val="normaltextrun"/>
        </w:rPr>
        <w:t>datasets</w:t>
      </w:r>
      <w:r>
        <w:rPr>
          <w:rStyle w:val="normaltextrun"/>
        </w:rPr>
        <w:t xml:space="preserve">. The training data was used in training the model, while the test data are unseen </w:t>
      </w:r>
      <w:r w:rsidR="000414A5">
        <w:rPr>
          <w:rStyle w:val="normaltextrun"/>
        </w:rPr>
        <w:t>datasets</w:t>
      </w:r>
      <w:r>
        <w:rPr>
          <w:rStyle w:val="normaltextrun"/>
        </w:rPr>
        <w:t xml:space="preserve"> to the model which was used to evaluate the model after the training. In order to evaluate the performance of </w:t>
      </w:r>
      <w:r w:rsidR="000414A5">
        <w:rPr>
          <w:rStyle w:val="normaltextrun"/>
        </w:rPr>
        <w:t xml:space="preserve">the </w:t>
      </w:r>
      <w:r>
        <w:rPr>
          <w:rStyle w:val="normaltextrun"/>
        </w:rPr>
        <w:t>image segmentation model in training and on the test data, we plot the training loss</w:t>
      </w:r>
      <w:r w:rsidR="0098454D">
        <w:rPr>
          <w:rStyle w:val="normaltextrun"/>
        </w:rPr>
        <w:t xml:space="preserve"> (</w:t>
      </w:r>
      <w:r w:rsidR="0098454D">
        <w:rPr>
          <w:rStyle w:val="normaltextrun"/>
        </w:rPr>
        <w:fldChar w:fldCharType="begin"/>
      </w:r>
      <w:r w:rsidR="0098454D">
        <w:rPr>
          <w:rStyle w:val="normaltextrun"/>
        </w:rPr>
        <w:instrText xml:space="preserve"> REF _Ref72872278 \h </w:instrText>
      </w:r>
      <w:r w:rsidR="0098454D">
        <w:rPr>
          <w:rStyle w:val="normaltextrun"/>
        </w:rPr>
      </w:r>
      <w:r w:rsidR="0098454D">
        <w:rPr>
          <w:rStyle w:val="normaltextrun"/>
        </w:rPr>
        <w:fldChar w:fldCharType="separate"/>
      </w:r>
      <w:r w:rsidR="007A6956">
        <w:t xml:space="preserve">Figure </w:t>
      </w:r>
      <w:r w:rsidR="007A6956">
        <w:rPr>
          <w:noProof/>
        </w:rPr>
        <w:t>4</w:t>
      </w:r>
      <w:r w:rsidR="0098454D">
        <w:rPr>
          <w:rStyle w:val="normaltextrun"/>
        </w:rPr>
        <w:fldChar w:fldCharType="end"/>
      </w:r>
      <w:r w:rsidR="0098454D">
        <w:rPr>
          <w:rStyle w:val="normaltextrun"/>
        </w:rPr>
        <w:t>)</w:t>
      </w:r>
      <w:r>
        <w:rPr>
          <w:rStyle w:val="normaltextrun"/>
        </w:rPr>
        <w:t>, Intersection over Union (</w:t>
      </w:r>
      <w:proofErr w:type="spellStart"/>
      <w:r>
        <w:rPr>
          <w:rStyle w:val="normaltextrun"/>
        </w:rPr>
        <w:t>IoU</w:t>
      </w:r>
      <w:proofErr w:type="spellEnd"/>
      <w:r>
        <w:rPr>
          <w:rStyle w:val="normaltextrun"/>
        </w:rPr>
        <w:t>)</w:t>
      </w:r>
      <w:r w:rsidR="0098454D">
        <w:rPr>
          <w:rStyle w:val="normaltextrun"/>
        </w:rPr>
        <w:t xml:space="preserve"> (</w:t>
      </w:r>
      <w:r w:rsidR="0098454D">
        <w:rPr>
          <w:rStyle w:val="normaltextrun"/>
        </w:rPr>
        <w:fldChar w:fldCharType="begin"/>
      </w:r>
      <w:r w:rsidR="0098454D">
        <w:rPr>
          <w:rStyle w:val="normaltextrun"/>
        </w:rPr>
        <w:instrText xml:space="preserve"> REF _Ref72872290 \h </w:instrText>
      </w:r>
      <w:r w:rsidR="0098454D">
        <w:rPr>
          <w:rStyle w:val="normaltextrun"/>
        </w:rPr>
      </w:r>
      <w:r w:rsidR="0098454D">
        <w:rPr>
          <w:rStyle w:val="normaltextrun"/>
        </w:rPr>
        <w:fldChar w:fldCharType="separate"/>
      </w:r>
      <w:r w:rsidR="007A6956">
        <w:t xml:space="preserve">Figure </w:t>
      </w:r>
      <w:r w:rsidR="007A6956">
        <w:rPr>
          <w:noProof/>
        </w:rPr>
        <w:t>5</w:t>
      </w:r>
      <w:r w:rsidR="0098454D">
        <w:rPr>
          <w:rStyle w:val="normaltextrun"/>
        </w:rPr>
        <w:fldChar w:fldCharType="end"/>
      </w:r>
      <w:r w:rsidR="0098454D">
        <w:rPr>
          <w:rStyle w:val="normaltextrun"/>
        </w:rPr>
        <w:t>)</w:t>
      </w:r>
      <w:r w:rsidR="000414A5">
        <w:rPr>
          <w:rStyle w:val="normaltextrun"/>
        </w:rPr>
        <w:t xml:space="preserve">, </w:t>
      </w:r>
      <w:r>
        <w:rPr>
          <w:rStyle w:val="normaltextrun"/>
        </w:rPr>
        <w:t>and Confusion Metrics</w:t>
      </w:r>
      <w:r w:rsidR="0098454D">
        <w:rPr>
          <w:rStyle w:val="normaltextrun"/>
        </w:rPr>
        <w:t xml:space="preserve"> (</w:t>
      </w:r>
      <w:r w:rsidR="0098454D">
        <w:rPr>
          <w:rStyle w:val="normaltextrun"/>
        </w:rPr>
        <w:fldChar w:fldCharType="begin"/>
      </w:r>
      <w:r w:rsidR="0098454D">
        <w:rPr>
          <w:rStyle w:val="normaltextrun"/>
        </w:rPr>
        <w:instrText xml:space="preserve"> REF _Ref72872299 \h </w:instrText>
      </w:r>
      <w:r w:rsidR="0098454D">
        <w:rPr>
          <w:rStyle w:val="normaltextrun"/>
        </w:rPr>
      </w:r>
      <w:r w:rsidR="0098454D">
        <w:rPr>
          <w:rStyle w:val="normaltextrun"/>
        </w:rPr>
        <w:fldChar w:fldCharType="separate"/>
      </w:r>
      <w:r w:rsidR="007A6956">
        <w:t xml:space="preserve">Figure </w:t>
      </w:r>
      <w:r w:rsidR="007A6956">
        <w:rPr>
          <w:noProof/>
        </w:rPr>
        <w:t>6</w:t>
      </w:r>
      <w:r w:rsidR="0098454D">
        <w:rPr>
          <w:rStyle w:val="normaltextrun"/>
        </w:rPr>
        <w:fldChar w:fldCharType="end"/>
      </w:r>
      <w:r w:rsidR="0098454D">
        <w:rPr>
          <w:rStyle w:val="normaltextrun"/>
        </w:rPr>
        <w:t>)</w:t>
      </w:r>
      <w:r>
        <w:rPr>
          <w:rStyle w:val="normaltextrun"/>
        </w:rPr>
        <w:t>.</w:t>
      </w:r>
      <w:r>
        <w:rPr>
          <w:rStyle w:val="eop"/>
        </w:rPr>
        <w:t> </w:t>
      </w:r>
    </w:p>
    <w:p w14:paraId="6D7E6EC0" w14:textId="266BA733" w:rsidR="00183168" w:rsidRDefault="00183168" w:rsidP="00183168">
      <w:pPr>
        <w:pStyle w:val="paragraph"/>
        <w:spacing w:before="0" w:beforeAutospacing="0" w:after="0" w:afterAutospacing="0"/>
        <w:jc w:val="both"/>
        <w:textAlignment w:val="baseline"/>
        <w:rPr>
          <w:rStyle w:val="eop"/>
          <w:rFonts w:eastAsiaTheme="majorEastAsia"/>
        </w:rPr>
      </w:pPr>
    </w:p>
    <w:p w14:paraId="5320C5DB" w14:textId="77777777" w:rsidR="00E9517F" w:rsidRDefault="00E9517F" w:rsidP="00E9517F">
      <w:pPr>
        <w:keepNext/>
        <w:spacing w:before="0" w:after="0" w:line="240" w:lineRule="auto"/>
        <w:jc w:val="center"/>
      </w:pPr>
      <w:r w:rsidRPr="00E9517F">
        <w:rPr>
          <w:rFonts w:ascii="Segoe UI" w:eastAsia="Times New Roman" w:hAnsi="Segoe UI" w:cs="Segoe UI"/>
          <w:noProof/>
          <w:sz w:val="18"/>
          <w:szCs w:val="18"/>
          <w:lang w:val="en-CN" w:eastAsia="zh-CN"/>
        </w:rPr>
        <w:drawing>
          <wp:inline distT="0" distB="0" distL="0" distR="0" wp14:anchorId="60EAE7BD" wp14:editId="6CE73BA2">
            <wp:extent cx="3338111" cy="2245395"/>
            <wp:effectExtent l="0" t="0" r="2540" b="2540"/>
            <wp:docPr id="7" name="Picture 7"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histo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44255" cy="2249528"/>
                    </a:xfrm>
                    <a:prstGeom prst="rect">
                      <a:avLst/>
                    </a:prstGeom>
                    <a:noFill/>
                    <a:ln>
                      <a:noFill/>
                    </a:ln>
                  </pic:spPr>
                </pic:pic>
              </a:graphicData>
            </a:graphic>
          </wp:inline>
        </w:drawing>
      </w:r>
    </w:p>
    <w:p w14:paraId="2EC92B48" w14:textId="00BAEEF9" w:rsidR="00E9517F" w:rsidRDefault="00E9517F" w:rsidP="00E9517F">
      <w:pPr>
        <w:pStyle w:val="Caption"/>
        <w:jc w:val="center"/>
      </w:pPr>
      <w:bookmarkStart w:id="15" w:name="_Ref72872278"/>
      <w:r>
        <w:t xml:space="preserve">Figure </w:t>
      </w:r>
      <w:r>
        <w:fldChar w:fldCharType="begin"/>
      </w:r>
      <w:r>
        <w:instrText xml:space="preserve"> SEQ Figure \* ARABIC </w:instrText>
      </w:r>
      <w:r>
        <w:fldChar w:fldCharType="separate"/>
      </w:r>
      <w:r w:rsidR="007A6956">
        <w:rPr>
          <w:noProof/>
        </w:rPr>
        <w:t>4</w:t>
      </w:r>
      <w:r>
        <w:fldChar w:fldCharType="end"/>
      </w:r>
      <w:bookmarkEnd w:id="15"/>
      <w:r>
        <w:t xml:space="preserve">. </w:t>
      </w:r>
      <w:r w:rsidRPr="0077079A">
        <w:t>Plot showing the training loss of the model</w:t>
      </w:r>
      <w:r>
        <w:t>.</w:t>
      </w:r>
    </w:p>
    <w:p w14:paraId="39211839" w14:textId="77777777" w:rsidR="00746AE4" w:rsidRPr="00E9517F" w:rsidRDefault="00746AE4" w:rsidP="00746AE4">
      <w:pPr>
        <w:rPr>
          <w:lang w:val="en-CN" w:eastAsia="zh-CN"/>
        </w:rPr>
      </w:pPr>
    </w:p>
    <w:p w14:paraId="33B4E7DD" w14:textId="77777777" w:rsidR="00E9517F" w:rsidRDefault="00E9517F" w:rsidP="00E9517F">
      <w:pPr>
        <w:keepNext/>
        <w:spacing w:before="0" w:after="0" w:line="240" w:lineRule="auto"/>
        <w:jc w:val="center"/>
      </w:pPr>
      <w:r w:rsidRPr="00E9517F">
        <w:rPr>
          <w:rFonts w:ascii="Segoe UI" w:eastAsia="Times New Roman" w:hAnsi="Segoe UI" w:cs="Segoe UI"/>
          <w:noProof/>
          <w:sz w:val="18"/>
          <w:szCs w:val="18"/>
          <w:lang w:val="en-CN" w:eastAsia="zh-CN"/>
        </w:rPr>
        <w:drawing>
          <wp:inline distT="0" distB="0" distL="0" distR="0" wp14:anchorId="02ADCF99" wp14:editId="7DDE75B0">
            <wp:extent cx="4439920" cy="1674495"/>
            <wp:effectExtent l="0" t="0" r="5080" b="0"/>
            <wp:docPr id="10" name="Picture 10"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Chart, bar chart&#10;&#10;Description automatically generate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439920" cy="1674495"/>
                    </a:xfrm>
                    <a:prstGeom prst="rect">
                      <a:avLst/>
                    </a:prstGeom>
                    <a:noFill/>
                    <a:ln>
                      <a:noFill/>
                    </a:ln>
                  </pic:spPr>
                </pic:pic>
              </a:graphicData>
            </a:graphic>
          </wp:inline>
        </w:drawing>
      </w:r>
    </w:p>
    <w:p w14:paraId="6101D4E1" w14:textId="5EF4F7C8" w:rsidR="00E9517F" w:rsidRDefault="00E9517F" w:rsidP="00E9517F">
      <w:pPr>
        <w:pStyle w:val="Caption"/>
        <w:jc w:val="center"/>
      </w:pPr>
      <w:bookmarkStart w:id="16" w:name="_Ref72872290"/>
      <w:r>
        <w:t xml:space="preserve">Figure </w:t>
      </w:r>
      <w:r>
        <w:fldChar w:fldCharType="begin"/>
      </w:r>
      <w:r>
        <w:instrText xml:space="preserve"> SEQ Figure \* ARABIC </w:instrText>
      </w:r>
      <w:r>
        <w:fldChar w:fldCharType="separate"/>
      </w:r>
      <w:r w:rsidR="007A6956">
        <w:rPr>
          <w:noProof/>
        </w:rPr>
        <w:t>5</w:t>
      </w:r>
      <w:r>
        <w:fldChar w:fldCharType="end"/>
      </w:r>
      <w:bookmarkEnd w:id="16"/>
      <w:r>
        <w:t xml:space="preserve">. </w:t>
      </w:r>
      <w:r w:rsidRPr="00CA510D">
        <w:t>Plot showing the Intersection over Union Score of the model on the test dataset</w:t>
      </w:r>
      <w:r>
        <w:t>.</w:t>
      </w:r>
    </w:p>
    <w:p w14:paraId="210DCAAF" w14:textId="77777777" w:rsidR="00301AC7" w:rsidRPr="00E9517F" w:rsidRDefault="00301AC7" w:rsidP="00301AC7">
      <w:pPr>
        <w:rPr>
          <w:lang w:val="en-CN" w:eastAsia="zh-CN"/>
        </w:rPr>
      </w:pPr>
    </w:p>
    <w:p w14:paraId="0AFA154A" w14:textId="2B351934" w:rsidR="00183168" w:rsidRDefault="00183168" w:rsidP="00183168">
      <w:pPr>
        <w:pStyle w:val="paragraph"/>
        <w:spacing w:before="0" w:beforeAutospacing="0" w:after="0" w:afterAutospacing="0"/>
        <w:jc w:val="both"/>
        <w:textAlignment w:val="baseline"/>
        <w:rPr>
          <w:rFonts w:ascii="Segoe UI" w:hAnsi="Segoe UI" w:cs="Segoe UI"/>
          <w:sz w:val="18"/>
          <w:szCs w:val="18"/>
        </w:rPr>
      </w:pPr>
    </w:p>
    <w:p w14:paraId="2386E813" w14:textId="77777777" w:rsidR="00746AE4" w:rsidRDefault="00E9517F" w:rsidP="00746AE4">
      <w:pPr>
        <w:keepNext/>
        <w:spacing w:before="0" w:after="0" w:line="240" w:lineRule="auto"/>
        <w:jc w:val="center"/>
      </w:pPr>
      <w:r w:rsidRPr="00E9517F">
        <w:rPr>
          <w:rFonts w:ascii="Segoe UI" w:eastAsia="Times New Roman" w:hAnsi="Segoe UI" w:cs="Segoe UI"/>
          <w:noProof/>
          <w:sz w:val="18"/>
          <w:szCs w:val="18"/>
          <w:lang w:val="en-CN" w:eastAsia="zh-CN"/>
        </w:rPr>
        <w:lastRenderedPageBreak/>
        <w:drawing>
          <wp:inline distT="0" distB="0" distL="0" distR="0" wp14:anchorId="4918FF8F" wp14:editId="4E9D3CE5">
            <wp:extent cx="1630680" cy="1696720"/>
            <wp:effectExtent l="0" t="0" r="0" b="0"/>
            <wp:docPr id="11" name="Picture 11" descr="A picture containing q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qr code&#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630680" cy="1696720"/>
                    </a:xfrm>
                    <a:prstGeom prst="rect">
                      <a:avLst/>
                    </a:prstGeom>
                    <a:noFill/>
                    <a:ln>
                      <a:noFill/>
                    </a:ln>
                  </pic:spPr>
                </pic:pic>
              </a:graphicData>
            </a:graphic>
          </wp:inline>
        </w:drawing>
      </w:r>
    </w:p>
    <w:p w14:paraId="5F10FDAB" w14:textId="7030F4F5" w:rsidR="00E9517F" w:rsidRPr="00E9517F" w:rsidRDefault="00746AE4" w:rsidP="00746AE4">
      <w:pPr>
        <w:pStyle w:val="Caption"/>
        <w:jc w:val="center"/>
        <w:rPr>
          <w:rFonts w:eastAsia="Times New Roman" w:cs="Times New Roman"/>
          <w:lang w:val="en-CN" w:eastAsia="zh-CN"/>
        </w:rPr>
      </w:pPr>
      <w:bookmarkStart w:id="17" w:name="_Ref72872299"/>
      <w:r>
        <w:t xml:space="preserve">Figure </w:t>
      </w:r>
      <w:r>
        <w:fldChar w:fldCharType="begin"/>
      </w:r>
      <w:r>
        <w:instrText xml:space="preserve"> SEQ Figure \* ARABIC </w:instrText>
      </w:r>
      <w:r>
        <w:fldChar w:fldCharType="separate"/>
      </w:r>
      <w:r w:rsidR="007A6956">
        <w:rPr>
          <w:noProof/>
        </w:rPr>
        <w:t>6</w:t>
      </w:r>
      <w:r>
        <w:fldChar w:fldCharType="end"/>
      </w:r>
      <w:bookmarkEnd w:id="17"/>
      <w:r>
        <w:t xml:space="preserve">. </w:t>
      </w:r>
      <w:r w:rsidRPr="0076777C">
        <w:t>Plot showing the Confusion matric of the model on the test dataset</w:t>
      </w:r>
      <w:r>
        <w:t>.</w:t>
      </w:r>
    </w:p>
    <w:p w14:paraId="2F14B05D" w14:textId="77777777" w:rsidR="00E9517F" w:rsidRDefault="00E9517F" w:rsidP="00183168">
      <w:pPr>
        <w:pStyle w:val="paragraph"/>
        <w:spacing w:before="0" w:beforeAutospacing="0" w:after="0" w:afterAutospacing="0"/>
        <w:jc w:val="both"/>
        <w:textAlignment w:val="baseline"/>
        <w:rPr>
          <w:rFonts w:ascii="Segoe UI" w:hAnsi="Segoe UI" w:cs="Segoe UI"/>
          <w:sz w:val="18"/>
          <w:szCs w:val="18"/>
        </w:rPr>
      </w:pPr>
    </w:p>
    <w:p w14:paraId="092FF818" w14:textId="77777777" w:rsidR="00183168" w:rsidRDefault="00183168" w:rsidP="00183168">
      <w:pPr>
        <w:pStyle w:val="paragraph"/>
        <w:spacing w:before="0" w:beforeAutospacing="0" w:after="0" w:afterAutospacing="0"/>
        <w:jc w:val="both"/>
        <w:textAlignment w:val="baseline"/>
        <w:rPr>
          <w:rFonts w:ascii="Segoe UI" w:hAnsi="Segoe UI" w:cs="Segoe UI"/>
          <w:sz w:val="18"/>
          <w:szCs w:val="18"/>
          <w:lang w:val="en-US"/>
        </w:rPr>
      </w:pPr>
      <w:r>
        <w:rPr>
          <w:rStyle w:val="eop"/>
          <w:rFonts w:eastAsiaTheme="majorEastAsia"/>
          <w:lang w:val="en-US"/>
        </w:rPr>
        <w:t> </w:t>
      </w:r>
    </w:p>
    <w:p w14:paraId="0F24F417" w14:textId="77777777" w:rsidR="00E91A17" w:rsidRPr="008B36E5" w:rsidRDefault="00E91A17" w:rsidP="00552C39">
      <w:pPr>
        <w:pStyle w:val="Heading1"/>
      </w:pPr>
      <w:bookmarkStart w:id="18" w:name="_Toc72872496"/>
      <w:r w:rsidRPr="008B36E5">
        <w:t>Results</w:t>
      </w:r>
      <w:bookmarkEnd w:id="18"/>
    </w:p>
    <w:p w14:paraId="42A38B07" w14:textId="40B823AF" w:rsidR="00E91A17" w:rsidRDefault="00E91A17" w:rsidP="00963B64">
      <w:pPr>
        <w:pStyle w:val="Heading2"/>
      </w:pPr>
      <w:bookmarkStart w:id="19" w:name="_Toc72872497"/>
      <w:r>
        <w:t>U-Net for image segmentation</w:t>
      </w:r>
      <w:bookmarkEnd w:id="19"/>
    </w:p>
    <w:p w14:paraId="120D77AD" w14:textId="653EAE92" w:rsidR="00C80969" w:rsidRDefault="00C80969" w:rsidP="002776AF">
      <w:r w:rsidRPr="002776AF">
        <w:t xml:space="preserve">After training and multiple runs, we were able to get </w:t>
      </w:r>
      <w:r w:rsidR="00C17F67">
        <w:t>a</w:t>
      </w:r>
      <w:r w:rsidRPr="002776AF">
        <w:t xml:space="preserve"> success rate of 79 - 83%</w:t>
      </w:r>
      <w:r w:rsidR="002776AF">
        <w:t>.</w:t>
      </w:r>
    </w:p>
    <w:p w14:paraId="2C6806A5" w14:textId="77777777" w:rsidR="001649D3" w:rsidRDefault="0003587B" w:rsidP="001649D3">
      <w:pPr>
        <w:keepNext/>
        <w:spacing w:line="240" w:lineRule="auto"/>
        <w:jc w:val="center"/>
      </w:pPr>
      <w:r w:rsidRPr="0003587B">
        <w:rPr>
          <w:noProof/>
        </w:rPr>
        <w:drawing>
          <wp:inline distT="0" distB="0" distL="0" distR="0" wp14:anchorId="5642FF5D" wp14:editId="172C1534">
            <wp:extent cx="3208011" cy="3620124"/>
            <wp:effectExtent l="0" t="0" r="5715" b="0"/>
            <wp:docPr id="15" name="Picture 15" descr="Backgroun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Background pattern&#10;&#10;Description automatically generated"/>
                    <pic:cNvPicPr/>
                  </pic:nvPicPr>
                  <pic:blipFill>
                    <a:blip r:embed="rId22"/>
                    <a:stretch>
                      <a:fillRect/>
                    </a:stretch>
                  </pic:blipFill>
                  <pic:spPr>
                    <a:xfrm>
                      <a:off x="0" y="0"/>
                      <a:ext cx="3224701" cy="3638958"/>
                    </a:xfrm>
                    <a:prstGeom prst="rect">
                      <a:avLst/>
                    </a:prstGeom>
                  </pic:spPr>
                </pic:pic>
              </a:graphicData>
            </a:graphic>
          </wp:inline>
        </w:drawing>
      </w:r>
    </w:p>
    <w:p w14:paraId="75B1FC37" w14:textId="42CA667D" w:rsidR="002776AF" w:rsidRDefault="001649D3" w:rsidP="001649D3">
      <w:pPr>
        <w:pStyle w:val="Caption"/>
        <w:jc w:val="center"/>
      </w:pPr>
      <w:bookmarkStart w:id="20" w:name="_Ref72832683"/>
      <w:r>
        <w:t xml:space="preserve">Figure </w:t>
      </w:r>
      <w:r>
        <w:fldChar w:fldCharType="begin"/>
      </w:r>
      <w:r>
        <w:instrText xml:space="preserve"> SEQ Figure \* ARABIC </w:instrText>
      </w:r>
      <w:r>
        <w:fldChar w:fldCharType="separate"/>
      </w:r>
      <w:r w:rsidR="007A6956">
        <w:rPr>
          <w:noProof/>
        </w:rPr>
        <w:t>7</w:t>
      </w:r>
      <w:r>
        <w:fldChar w:fldCharType="end"/>
      </w:r>
      <w:bookmarkEnd w:id="20"/>
      <w:r>
        <w:t xml:space="preserve">. Side-by-side </w:t>
      </w:r>
      <w:r w:rsidR="000414A5">
        <w:t>comparison b</w:t>
      </w:r>
      <w:r>
        <w:t>etween original image, mask image</w:t>
      </w:r>
      <w:r w:rsidR="000414A5">
        <w:t>,</w:t>
      </w:r>
      <w:r>
        <w:t xml:space="preserve"> and predicted results.</w:t>
      </w:r>
    </w:p>
    <w:p w14:paraId="4995E2B4" w14:textId="75359F0B" w:rsidR="0021714F" w:rsidRDefault="001649D3" w:rsidP="00936F02">
      <w:pPr>
        <w:spacing w:line="240" w:lineRule="auto"/>
      </w:pPr>
      <w:r>
        <w:t>The</w:t>
      </w:r>
      <w:r w:rsidR="00C80969" w:rsidRPr="002776AF">
        <w:t xml:space="preserve"> images </w:t>
      </w:r>
      <w:r>
        <w:t xml:space="preserve">shown in </w:t>
      </w:r>
      <w:r>
        <w:fldChar w:fldCharType="begin"/>
      </w:r>
      <w:r>
        <w:instrText xml:space="preserve"> REF _Ref72832683 \h </w:instrText>
      </w:r>
      <w:r>
        <w:fldChar w:fldCharType="separate"/>
      </w:r>
      <w:r w:rsidR="007A6956">
        <w:t xml:space="preserve">Figure </w:t>
      </w:r>
      <w:r w:rsidR="007A6956">
        <w:rPr>
          <w:noProof/>
        </w:rPr>
        <w:t>7</w:t>
      </w:r>
      <w:r>
        <w:fldChar w:fldCharType="end"/>
      </w:r>
      <w:r>
        <w:t xml:space="preserve"> </w:t>
      </w:r>
      <w:r w:rsidR="00C80969" w:rsidRPr="002776AF">
        <w:t xml:space="preserve">are the </w:t>
      </w:r>
      <w:proofErr w:type="gramStart"/>
      <w:r w:rsidR="00C80969" w:rsidRPr="002776AF">
        <w:t xml:space="preserve">final </w:t>
      </w:r>
      <w:r w:rsidR="00C17F67">
        <w:t>results</w:t>
      </w:r>
      <w:proofErr w:type="gramEnd"/>
      <w:r w:rsidR="00C17F67">
        <w:t xml:space="preserve"> of the trained</w:t>
      </w:r>
      <w:r w:rsidR="00C80969" w:rsidRPr="002776AF">
        <w:t xml:space="preserve"> model.</w:t>
      </w:r>
      <w:r w:rsidR="00EE793C">
        <w:t xml:space="preserve"> </w:t>
      </w:r>
    </w:p>
    <w:p w14:paraId="16965641" w14:textId="154BC8C6" w:rsidR="009277C1" w:rsidRDefault="009A2B53" w:rsidP="009277C1">
      <w:pPr>
        <w:pStyle w:val="Heading2"/>
      </w:pPr>
      <w:bookmarkStart w:id="21" w:name="_Toc72872498"/>
      <w:r>
        <w:lastRenderedPageBreak/>
        <w:t>Graphical user interface</w:t>
      </w:r>
      <w:bookmarkEnd w:id="21"/>
    </w:p>
    <w:p w14:paraId="094F3F3D" w14:textId="35E56C85" w:rsidR="001649D3" w:rsidRDefault="001649D3" w:rsidP="001649D3">
      <w:r>
        <w:t xml:space="preserve">As shown in </w:t>
      </w:r>
      <w:r>
        <w:fldChar w:fldCharType="begin"/>
      </w:r>
      <w:r>
        <w:instrText xml:space="preserve"> REF _Ref72832729 \h </w:instrText>
      </w:r>
      <w:r>
        <w:fldChar w:fldCharType="separate"/>
      </w:r>
      <w:r w:rsidR="007A6956">
        <w:t xml:space="preserve">Figure </w:t>
      </w:r>
      <w:r w:rsidR="007A6956">
        <w:rPr>
          <w:noProof/>
        </w:rPr>
        <w:t>8</w:t>
      </w:r>
      <w:r>
        <w:fldChar w:fldCharType="end"/>
      </w:r>
      <w:r w:rsidR="0098639D">
        <w:t xml:space="preserve">, our GUI is simple to use and </w:t>
      </w:r>
      <w:r w:rsidR="00113B21">
        <w:t xml:space="preserve">consists of three parts, </w:t>
      </w:r>
      <w:r w:rsidR="00FE1960">
        <w:t>file path selection section, original spectral image preview section</w:t>
      </w:r>
      <w:r w:rsidR="000414A5">
        <w:t>,</w:t>
      </w:r>
      <w:r w:rsidR="00FE1960">
        <w:t xml:space="preserve"> and the </w:t>
      </w:r>
      <w:r w:rsidR="00FD2A97">
        <w:t>preview section of the segmented image.</w:t>
      </w:r>
    </w:p>
    <w:p w14:paraId="0A97702A" w14:textId="77777777" w:rsidR="00F233BB" w:rsidRDefault="00F233BB" w:rsidP="00F233BB">
      <w:pPr>
        <w:keepNext/>
        <w:spacing w:before="0" w:after="0" w:line="240" w:lineRule="auto"/>
        <w:jc w:val="center"/>
      </w:pPr>
      <w:r w:rsidRPr="00315FF6">
        <w:rPr>
          <w:rFonts w:eastAsia="Times New Roman" w:cs="Times New Roman"/>
          <w:lang w:val="en-CN" w:eastAsia="zh-CN"/>
        </w:rPr>
        <w:fldChar w:fldCharType="begin"/>
      </w:r>
      <w:r w:rsidRPr="00315FF6">
        <w:rPr>
          <w:rFonts w:eastAsia="Times New Roman" w:cs="Times New Roman"/>
          <w:lang w:val="en-CN" w:eastAsia="zh-CN"/>
        </w:rPr>
        <w:instrText xml:space="preserve"> INCLUDEPICTURE "https://lh5.googleusercontent.com/ItEPeAJgV09BjkuDM7lhqfZeEoxacc2dk5WDDhAbSu2_bKsnJQxseem2mFFtA53XM349TGoDhGS11IjePrMGptPwTKWlmAjBzDyfpmXBS37ttAjL70H5547gdgSPjJckmT7-PEP7quk" \* MERGEFORMATINET </w:instrText>
      </w:r>
      <w:r w:rsidRPr="00315FF6">
        <w:rPr>
          <w:rFonts w:eastAsia="Times New Roman" w:cs="Times New Roman"/>
          <w:lang w:val="en-CN" w:eastAsia="zh-CN"/>
        </w:rPr>
        <w:fldChar w:fldCharType="separate"/>
      </w:r>
      <w:r w:rsidRPr="00315FF6">
        <w:rPr>
          <w:rFonts w:eastAsia="Times New Roman" w:cs="Times New Roman"/>
          <w:noProof/>
          <w:lang w:val="en-CN" w:eastAsia="zh-CN"/>
        </w:rPr>
        <w:drawing>
          <wp:inline distT="0" distB="0" distL="0" distR="0" wp14:anchorId="6FCD85D0" wp14:editId="3A937593">
            <wp:extent cx="4804522" cy="2790093"/>
            <wp:effectExtent l="0" t="0" r="0" b="4445"/>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839695" cy="2810519"/>
                    </a:xfrm>
                    <a:prstGeom prst="rect">
                      <a:avLst/>
                    </a:prstGeom>
                    <a:noFill/>
                    <a:ln>
                      <a:noFill/>
                    </a:ln>
                  </pic:spPr>
                </pic:pic>
              </a:graphicData>
            </a:graphic>
          </wp:inline>
        </w:drawing>
      </w:r>
      <w:r w:rsidRPr="00315FF6">
        <w:rPr>
          <w:rFonts w:eastAsia="Times New Roman" w:cs="Times New Roman"/>
          <w:lang w:val="en-CN" w:eastAsia="zh-CN"/>
        </w:rPr>
        <w:fldChar w:fldCharType="end"/>
      </w:r>
    </w:p>
    <w:p w14:paraId="7AF10DCB" w14:textId="25EA3D6F" w:rsidR="00F233BB" w:rsidRDefault="00F233BB" w:rsidP="00F233BB">
      <w:pPr>
        <w:pStyle w:val="Caption"/>
        <w:jc w:val="center"/>
      </w:pPr>
      <w:bookmarkStart w:id="22" w:name="_Ref72832729"/>
      <w:r>
        <w:t xml:space="preserve">Figure </w:t>
      </w:r>
      <w:r>
        <w:fldChar w:fldCharType="begin"/>
      </w:r>
      <w:r>
        <w:instrText xml:space="preserve"> SEQ Figure \* ARABIC </w:instrText>
      </w:r>
      <w:r>
        <w:fldChar w:fldCharType="separate"/>
      </w:r>
      <w:r w:rsidR="007A6956">
        <w:rPr>
          <w:noProof/>
        </w:rPr>
        <w:t>8</w:t>
      </w:r>
      <w:r>
        <w:fldChar w:fldCharType="end"/>
      </w:r>
      <w:bookmarkEnd w:id="22"/>
      <w:r>
        <w:t xml:space="preserve">. GUI </w:t>
      </w:r>
      <w:r w:rsidR="000414A5">
        <w:t xml:space="preserve">was </w:t>
      </w:r>
      <w:r>
        <w:t>developed for our U-Net segmentation model.</w:t>
      </w:r>
    </w:p>
    <w:p w14:paraId="1BB85B68" w14:textId="77777777" w:rsidR="00F233BB" w:rsidRDefault="00F233BB" w:rsidP="001649D3"/>
    <w:p w14:paraId="5DA9E219" w14:textId="31187A36" w:rsidR="00F233BB" w:rsidRDefault="00F233BB" w:rsidP="00313A1B">
      <w:pPr>
        <w:rPr>
          <w:shd w:val="clear" w:color="auto" w:fill="FFFFFF"/>
          <w:lang w:val="en-CN" w:eastAsia="zh-CN"/>
        </w:rPr>
      </w:pPr>
      <w:r w:rsidRPr="00F233BB">
        <w:rPr>
          <w:shd w:val="clear" w:color="auto" w:fill="FFFFFF"/>
          <w:lang w:val="en-GB" w:eastAsia="zh-CN"/>
        </w:rPr>
        <w:t xml:space="preserve">The simplistic graphical user interface is displayed </w:t>
      </w:r>
      <w:r>
        <w:rPr>
          <w:shd w:val="clear" w:color="auto" w:fill="FFFFFF"/>
          <w:lang w:val="en-GB" w:eastAsia="zh-CN"/>
        </w:rPr>
        <w:t xml:space="preserve">in </w:t>
      </w:r>
      <w:r w:rsidR="00313A1B">
        <w:rPr>
          <w:shd w:val="clear" w:color="auto" w:fill="FFFFFF"/>
          <w:lang w:val="en-GB" w:eastAsia="zh-CN"/>
        </w:rPr>
        <w:fldChar w:fldCharType="begin"/>
      </w:r>
      <w:r w:rsidR="00313A1B">
        <w:rPr>
          <w:shd w:val="clear" w:color="auto" w:fill="FFFFFF"/>
          <w:lang w:val="en-GB" w:eastAsia="zh-CN"/>
        </w:rPr>
        <w:instrText xml:space="preserve"> REF _Ref72832729 \h </w:instrText>
      </w:r>
      <w:r w:rsidR="00313A1B">
        <w:rPr>
          <w:shd w:val="clear" w:color="auto" w:fill="FFFFFF"/>
          <w:lang w:val="en-GB" w:eastAsia="zh-CN"/>
        </w:rPr>
      </w:r>
      <w:r w:rsidR="00313A1B">
        <w:rPr>
          <w:shd w:val="clear" w:color="auto" w:fill="FFFFFF"/>
          <w:lang w:val="en-GB" w:eastAsia="zh-CN"/>
        </w:rPr>
        <w:instrText xml:space="preserve"> \* MERGEFORMAT </w:instrText>
      </w:r>
      <w:r w:rsidR="00313A1B">
        <w:rPr>
          <w:shd w:val="clear" w:color="auto" w:fill="FFFFFF"/>
          <w:lang w:val="en-GB" w:eastAsia="zh-CN"/>
        </w:rPr>
        <w:fldChar w:fldCharType="separate"/>
      </w:r>
      <w:r w:rsidR="007A6956">
        <w:t xml:space="preserve">Figure </w:t>
      </w:r>
      <w:r w:rsidR="007A6956">
        <w:rPr>
          <w:noProof/>
        </w:rPr>
        <w:t>8</w:t>
      </w:r>
      <w:r w:rsidR="00313A1B">
        <w:rPr>
          <w:shd w:val="clear" w:color="auto" w:fill="FFFFFF"/>
          <w:lang w:val="en-GB" w:eastAsia="zh-CN"/>
        </w:rPr>
        <w:fldChar w:fldCharType="end"/>
      </w:r>
      <w:r w:rsidRPr="00F233BB">
        <w:rPr>
          <w:shd w:val="clear" w:color="auto" w:fill="FFFFFF"/>
          <w:lang w:val="en-GB" w:eastAsia="zh-CN"/>
        </w:rPr>
        <w:t xml:space="preserve">. The file is selected by clicking on the ‘Browse’ button at the top-middle of the interface. This opens a dialog window </w:t>
      </w:r>
      <w:r w:rsidR="000414A5">
        <w:rPr>
          <w:shd w:val="clear" w:color="auto" w:fill="FFFFFF"/>
          <w:lang w:val="en-GB" w:eastAsia="zh-CN"/>
        </w:rPr>
        <w:t>that</w:t>
      </w:r>
      <w:r w:rsidRPr="00F233BB">
        <w:rPr>
          <w:shd w:val="clear" w:color="auto" w:fill="FFFFFF"/>
          <w:lang w:val="en-GB" w:eastAsia="zh-CN"/>
        </w:rPr>
        <w:t xml:space="preserve"> the user can use to navigate to the wanted file</w:t>
      </w:r>
      <w:r w:rsidR="00313A1B">
        <w:rPr>
          <w:shd w:val="clear" w:color="auto" w:fill="FFFFFF"/>
          <w:lang w:val="en-GB" w:eastAsia="zh-CN"/>
        </w:rPr>
        <w:t xml:space="preserve"> as shown in </w:t>
      </w:r>
      <w:r w:rsidR="00313A1B">
        <w:rPr>
          <w:shd w:val="clear" w:color="auto" w:fill="FFFFFF"/>
          <w:lang w:val="en-GB" w:eastAsia="zh-CN"/>
        </w:rPr>
        <w:fldChar w:fldCharType="begin"/>
      </w:r>
      <w:r w:rsidR="00313A1B">
        <w:rPr>
          <w:shd w:val="clear" w:color="auto" w:fill="FFFFFF"/>
          <w:lang w:val="en-GB" w:eastAsia="zh-CN"/>
        </w:rPr>
        <w:instrText xml:space="preserve"> REF _Ref72872008 \h </w:instrText>
      </w:r>
      <w:r w:rsidR="00313A1B">
        <w:rPr>
          <w:shd w:val="clear" w:color="auto" w:fill="FFFFFF"/>
          <w:lang w:val="en-GB" w:eastAsia="zh-CN"/>
        </w:rPr>
      </w:r>
      <w:r w:rsidR="00313A1B">
        <w:rPr>
          <w:shd w:val="clear" w:color="auto" w:fill="FFFFFF"/>
          <w:lang w:val="en-GB" w:eastAsia="zh-CN"/>
        </w:rPr>
        <w:instrText xml:space="preserve"> \* MERGEFORMAT </w:instrText>
      </w:r>
      <w:r w:rsidR="00313A1B">
        <w:rPr>
          <w:shd w:val="clear" w:color="auto" w:fill="FFFFFF"/>
          <w:lang w:val="en-GB" w:eastAsia="zh-CN"/>
        </w:rPr>
        <w:fldChar w:fldCharType="separate"/>
      </w:r>
      <w:r w:rsidR="007A6956">
        <w:t xml:space="preserve">Figure </w:t>
      </w:r>
      <w:r w:rsidR="007A6956">
        <w:rPr>
          <w:noProof/>
        </w:rPr>
        <w:t>9</w:t>
      </w:r>
      <w:r w:rsidR="00313A1B">
        <w:rPr>
          <w:shd w:val="clear" w:color="auto" w:fill="FFFFFF"/>
          <w:lang w:val="en-GB" w:eastAsia="zh-CN"/>
        </w:rPr>
        <w:fldChar w:fldCharType="end"/>
      </w:r>
      <w:r w:rsidRPr="00F233BB">
        <w:rPr>
          <w:shd w:val="clear" w:color="auto" w:fill="FFFFFF"/>
          <w:lang w:val="en-GB" w:eastAsia="zh-CN"/>
        </w:rPr>
        <w:t>.</w:t>
      </w:r>
      <w:r w:rsidRPr="00F233BB">
        <w:rPr>
          <w:shd w:val="clear" w:color="auto" w:fill="FFFFFF"/>
          <w:lang w:val="en-CN" w:eastAsia="zh-CN"/>
        </w:rPr>
        <w:t> </w:t>
      </w:r>
    </w:p>
    <w:p w14:paraId="7F958DB4" w14:textId="77777777" w:rsidR="00313A1B" w:rsidRDefault="00F233BB" w:rsidP="00313A1B">
      <w:pPr>
        <w:keepNext/>
        <w:spacing w:before="0" w:after="0" w:line="240" w:lineRule="auto"/>
        <w:jc w:val="center"/>
      </w:pPr>
      <w:r w:rsidRPr="000F55B1">
        <w:rPr>
          <w:noProof/>
        </w:rPr>
        <w:drawing>
          <wp:inline distT="0" distB="0" distL="0" distR="0" wp14:anchorId="6A3D1622" wp14:editId="44870492">
            <wp:extent cx="4083050" cy="2774950"/>
            <wp:effectExtent l="0" t="0" r="6350" b="6350"/>
            <wp:docPr id="3" name="Picture 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 email&#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083050" cy="2774950"/>
                    </a:xfrm>
                    <a:prstGeom prst="rect">
                      <a:avLst/>
                    </a:prstGeom>
                    <a:noFill/>
                    <a:ln>
                      <a:noFill/>
                    </a:ln>
                  </pic:spPr>
                </pic:pic>
              </a:graphicData>
            </a:graphic>
          </wp:inline>
        </w:drawing>
      </w:r>
    </w:p>
    <w:p w14:paraId="584F1EF2" w14:textId="61C357E8" w:rsidR="00F233BB" w:rsidRPr="00F233BB" w:rsidRDefault="00313A1B" w:rsidP="00313A1B">
      <w:pPr>
        <w:pStyle w:val="Caption"/>
        <w:jc w:val="center"/>
        <w:rPr>
          <w:rFonts w:eastAsia="Times New Roman" w:cs="Times New Roman"/>
          <w:lang w:val="en-CN" w:eastAsia="zh-CN"/>
        </w:rPr>
      </w:pPr>
      <w:bookmarkStart w:id="23" w:name="_Ref72872008"/>
      <w:r>
        <w:t xml:space="preserve">Figure </w:t>
      </w:r>
      <w:r>
        <w:fldChar w:fldCharType="begin"/>
      </w:r>
      <w:r>
        <w:instrText xml:space="preserve"> SEQ Figure \* ARABIC </w:instrText>
      </w:r>
      <w:r>
        <w:fldChar w:fldCharType="separate"/>
      </w:r>
      <w:r w:rsidR="007A6956">
        <w:rPr>
          <w:noProof/>
        </w:rPr>
        <w:t>9</w:t>
      </w:r>
      <w:r>
        <w:fldChar w:fldCharType="end"/>
      </w:r>
      <w:bookmarkEnd w:id="23"/>
      <w:r>
        <w:t>. GUI dialog window for navigation.</w:t>
      </w:r>
    </w:p>
    <w:p w14:paraId="0389EF31" w14:textId="77777777" w:rsidR="00F233BB" w:rsidRDefault="00F233BB" w:rsidP="00707166">
      <w:pPr>
        <w:pStyle w:val="paragraph"/>
        <w:spacing w:before="0" w:beforeAutospacing="0" w:after="0" w:afterAutospacing="0"/>
        <w:textAlignment w:val="baseline"/>
        <w:rPr>
          <w:rStyle w:val="normaltextrun"/>
          <w:lang w:val="en-GB"/>
        </w:rPr>
      </w:pPr>
    </w:p>
    <w:p w14:paraId="3CBB98D2" w14:textId="3618C4B1" w:rsidR="00707166" w:rsidRDefault="00707166" w:rsidP="00313A1B">
      <w:pPr>
        <w:rPr>
          <w:rFonts w:ascii="Segoe UI" w:hAnsi="Segoe UI" w:cs="Segoe UI"/>
          <w:sz w:val="18"/>
          <w:szCs w:val="18"/>
        </w:rPr>
      </w:pPr>
      <w:r>
        <w:rPr>
          <w:rStyle w:val="normaltextrun"/>
          <w:lang w:val="en-GB"/>
        </w:rPr>
        <w:lastRenderedPageBreak/>
        <w:t>After a file is chosen, it will appear on the left in the frame </w:t>
      </w:r>
      <w:proofErr w:type="spellStart"/>
      <w:r>
        <w:rPr>
          <w:rStyle w:val="normaltextrun"/>
          <w:lang w:val="en-GB"/>
        </w:rPr>
        <w:t>labeled</w:t>
      </w:r>
      <w:proofErr w:type="spellEnd"/>
      <w:r>
        <w:rPr>
          <w:rStyle w:val="normaltextrun"/>
          <w:lang w:val="en-GB"/>
        </w:rPr>
        <w:t> ‘Original Image’. Next</w:t>
      </w:r>
      <w:r w:rsidR="000414A5">
        <w:rPr>
          <w:rStyle w:val="normaltextrun"/>
          <w:lang w:val="en-GB"/>
        </w:rPr>
        <w:t>,</w:t>
      </w:r>
      <w:r>
        <w:rPr>
          <w:rStyle w:val="normaltextrun"/>
          <w:lang w:val="en-GB"/>
        </w:rPr>
        <w:t xml:space="preserve"> the user presses the ‘</w:t>
      </w:r>
      <w:proofErr w:type="spellStart"/>
      <w:r>
        <w:rPr>
          <w:rStyle w:val="normaltextrun"/>
          <w:lang w:val="en-GB"/>
        </w:rPr>
        <w:t>Analyze</w:t>
      </w:r>
      <w:proofErr w:type="spellEnd"/>
      <w:r>
        <w:rPr>
          <w:rStyle w:val="normaltextrun"/>
          <w:lang w:val="en-GB"/>
        </w:rPr>
        <w:t>’ </w:t>
      </w:r>
      <w:proofErr w:type="gramStart"/>
      <w:r>
        <w:rPr>
          <w:rStyle w:val="normaltextrun"/>
          <w:lang w:val="en-GB"/>
        </w:rPr>
        <w:t>button</w:t>
      </w:r>
      <w:proofErr w:type="gramEnd"/>
      <w:r>
        <w:rPr>
          <w:rStyle w:val="normaltextrun"/>
          <w:lang w:val="en-GB"/>
        </w:rPr>
        <w:t> and the program starts running the segmentation model. Due to the compressed images used for the segmentation, this should only take less than five seconds after which the segmented image appears on the right.</w:t>
      </w:r>
      <w:r>
        <w:rPr>
          <w:rStyle w:val="eop"/>
        </w:rPr>
        <w:t> </w:t>
      </w:r>
      <w:r w:rsidR="00723D01">
        <w:rPr>
          <w:rStyle w:val="eop"/>
        </w:rPr>
        <w:t xml:space="preserve">The interface is shown in </w:t>
      </w:r>
      <w:r w:rsidR="00723D01">
        <w:rPr>
          <w:rStyle w:val="eop"/>
        </w:rPr>
        <w:fldChar w:fldCharType="begin"/>
      </w:r>
      <w:r w:rsidR="00723D01">
        <w:rPr>
          <w:rStyle w:val="eop"/>
        </w:rPr>
        <w:instrText xml:space="preserve"> REF _Ref72872098 \h </w:instrText>
      </w:r>
      <w:r w:rsidR="00723D01">
        <w:rPr>
          <w:rStyle w:val="eop"/>
        </w:rPr>
      </w:r>
      <w:r w:rsidR="00723D01">
        <w:rPr>
          <w:rStyle w:val="eop"/>
        </w:rPr>
        <w:fldChar w:fldCharType="separate"/>
      </w:r>
      <w:r w:rsidR="007A6956">
        <w:t xml:space="preserve">Figure </w:t>
      </w:r>
      <w:r w:rsidR="007A6956">
        <w:rPr>
          <w:noProof/>
        </w:rPr>
        <w:t>10</w:t>
      </w:r>
      <w:r w:rsidR="00723D01">
        <w:rPr>
          <w:rStyle w:val="eop"/>
        </w:rPr>
        <w:fldChar w:fldCharType="end"/>
      </w:r>
      <w:r w:rsidR="00723D01">
        <w:rPr>
          <w:rStyle w:val="eop"/>
        </w:rPr>
        <w:t>.</w:t>
      </w:r>
    </w:p>
    <w:p w14:paraId="7096AD48" w14:textId="2F4883BB" w:rsidR="00707166" w:rsidRPr="00F233BB" w:rsidRDefault="00707166" w:rsidP="00313A1B">
      <w:pPr>
        <w:rPr>
          <w:rFonts w:eastAsiaTheme="majorEastAsia"/>
        </w:rPr>
      </w:pPr>
      <w:r>
        <w:rPr>
          <w:rStyle w:val="normaltextrun"/>
          <w:lang w:val="en-GB"/>
        </w:rPr>
        <w:t>The user can continue segmenting new images by repeating the loop. Upon choosing a new image, the frame for the </w:t>
      </w:r>
      <w:proofErr w:type="spellStart"/>
      <w:r>
        <w:rPr>
          <w:rStyle w:val="normaltextrun"/>
          <w:lang w:val="en-GB"/>
        </w:rPr>
        <w:t>analyzed</w:t>
      </w:r>
      <w:proofErr w:type="spellEnd"/>
      <w:r>
        <w:rPr>
          <w:rStyle w:val="normaltextrun"/>
          <w:lang w:val="en-GB"/>
        </w:rPr>
        <w:t> image on the right will change to be blank until a new segmentation is done.</w:t>
      </w:r>
      <w:r>
        <w:rPr>
          <w:rStyle w:val="eop"/>
        </w:rPr>
        <w:t> </w:t>
      </w:r>
    </w:p>
    <w:p w14:paraId="395A1791" w14:textId="6D829634" w:rsidR="00E17A1D" w:rsidRDefault="000F55B1" w:rsidP="00B03B3A">
      <w:pPr>
        <w:keepNext/>
        <w:spacing w:before="0" w:after="0" w:line="240" w:lineRule="auto"/>
        <w:jc w:val="center"/>
      </w:pPr>
      <w:r w:rsidRPr="000F55B1">
        <w:rPr>
          <w:noProof/>
        </w:rPr>
        <w:drawing>
          <wp:inline distT="0" distB="0" distL="0" distR="0" wp14:anchorId="4A4C2FF6" wp14:editId="64DC7114">
            <wp:extent cx="6120130" cy="3154680"/>
            <wp:effectExtent l="0" t="0" r="1270" b="0"/>
            <wp:docPr id="2" name="Picture 2"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graphical user interface&#10;&#10;Description automatically generated"/>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20130" cy="3154680"/>
                    </a:xfrm>
                    <a:prstGeom prst="rect">
                      <a:avLst/>
                    </a:prstGeom>
                    <a:noFill/>
                    <a:ln>
                      <a:noFill/>
                    </a:ln>
                  </pic:spPr>
                </pic:pic>
              </a:graphicData>
            </a:graphic>
          </wp:inline>
        </w:drawing>
      </w:r>
    </w:p>
    <w:p w14:paraId="67D8BEBD" w14:textId="1D468D36" w:rsidR="000F55B1" w:rsidRPr="000F55B1" w:rsidRDefault="00723D01" w:rsidP="00723D01">
      <w:pPr>
        <w:pStyle w:val="Caption"/>
        <w:jc w:val="center"/>
        <w:rPr>
          <w:rFonts w:eastAsia="Times New Roman" w:cs="Times New Roman"/>
          <w:lang w:val="en-CN" w:eastAsia="zh-CN"/>
        </w:rPr>
      </w:pPr>
      <w:bookmarkStart w:id="24" w:name="_Ref72872098"/>
      <w:r>
        <w:t xml:space="preserve">Figure </w:t>
      </w:r>
      <w:r>
        <w:fldChar w:fldCharType="begin"/>
      </w:r>
      <w:r>
        <w:instrText xml:space="preserve"> SEQ Figure \* ARABIC </w:instrText>
      </w:r>
      <w:r>
        <w:fldChar w:fldCharType="separate"/>
      </w:r>
      <w:r w:rsidR="007A6956">
        <w:rPr>
          <w:noProof/>
        </w:rPr>
        <w:t>10</w:t>
      </w:r>
      <w:r>
        <w:fldChar w:fldCharType="end"/>
      </w:r>
      <w:bookmarkEnd w:id="24"/>
      <w:r>
        <w:t>. GUI after the spectral image file is chosen.</w:t>
      </w:r>
    </w:p>
    <w:p w14:paraId="54B06CB3" w14:textId="676DB53E" w:rsidR="00600BFA" w:rsidRDefault="00B613B8" w:rsidP="00600BFA">
      <w:pPr>
        <w:pStyle w:val="Heading1"/>
      </w:pPr>
      <w:bookmarkStart w:id="25" w:name="_Toc72872499"/>
      <w:r>
        <w:t>Conclusion</w:t>
      </w:r>
      <w:bookmarkEnd w:id="25"/>
    </w:p>
    <w:p w14:paraId="3358D6B8" w14:textId="2AB53FB4" w:rsidR="00FF5E5B" w:rsidRDefault="004666A3" w:rsidP="00FF5E5B">
      <w:r w:rsidRPr="004666A3">
        <w:rPr>
          <w:lang w:val="en-CN" w:eastAsia="zh-CN"/>
        </w:rPr>
        <w:t xml:space="preserve">We implemented </w:t>
      </w:r>
      <w:r w:rsidR="000414A5">
        <w:rPr>
          <w:lang w:val="en-CN" w:eastAsia="zh-CN"/>
        </w:rPr>
        <w:t xml:space="preserve">a </w:t>
      </w:r>
      <w:r w:rsidRPr="004666A3">
        <w:rPr>
          <w:lang w:val="en-CN" w:eastAsia="zh-CN"/>
        </w:rPr>
        <w:t xml:space="preserve">segmentation method for </w:t>
      </w:r>
      <w:r w:rsidR="000414A5">
        <w:rPr>
          <w:lang w:val="en-CN" w:eastAsia="zh-CN"/>
        </w:rPr>
        <w:t xml:space="preserve">the </w:t>
      </w:r>
      <w:r w:rsidRPr="004666A3">
        <w:rPr>
          <w:lang w:val="en-CN" w:eastAsia="zh-CN"/>
        </w:rPr>
        <w:t xml:space="preserve">spectral image using the Unet architecture. The main idea is for the model to learn the feature mapping </w:t>
      </w:r>
      <w:r w:rsidR="000414A5">
        <w:rPr>
          <w:lang w:val="en-CN" w:eastAsia="zh-CN"/>
        </w:rPr>
        <w:t xml:space="preserve">of </w:t>
      </w:r>
      <w:r w:rsidRPr="004666A3">
        <w:rPr>
          <w:lang w:val="en-CN" w:eastAsia="zh-CN"/>
        </w:rPr>
        <w:t>the spectral images and exploit it to make more nuanced feature mapping. We also used sample weights to ensure the metrics derived from the data are representative of all the classes.</w:t>
      </w:r>
      <w:r>
        <w:rPr>
          <w:rFonts w:cs="Times New Roman"/>
          <w:lang w:eastAsia="zh-CN"/>
        </w:rPr>
        <w:t xml:space="preserve"> </w:t>
      </w:r>
      <w:r w:rsidRPr="004666A3">
        <w:rPr>
          <w:lang w:val="en-CN" w:eastAsia="zh-CN"/>
        </w:rPr>
        <w:t>The experiment results indicate the trained model can achieve 79-83% of segmentation accuracy.</w:t>
      </w:r>
    </w:p>
    <w:p w14:paraId="3EF19448" w14:textId="77777777" w:rsidR="00FF5E5B" w:rsidRDefault="00FF5E5B">
      <w:r>
        <w:br w:type="page"/>
      </w:r>
    </w:p>
    <w:p w14:paraId="1BE161CD" w14:textId="13BA74BF" w:rsidR="001431B1" w:rsidRPr="001431B1" w:rsidRDefault="00E91A17" w:rsidP="001431B1">
      <w:pPr>
        <w:pStyle w:val="Heading1"/>
        <w:numPr>
          <w:ilvl w:val="0"/>
          <w:numId w:val="0"/>
        </w:numPr>
        <w:ind w:left="432" w:hanging="432"/>
      </w:pPr>
      <w:bookmarkStart w:id="26" w:name="_Toc72872500"/>
      <w:r w:rsidRPr="008B36E5">
        <w:lastRenderedPageBreak/>
        <w:t>Referenc</w:t>
      </w:r>
      <w:r w:rsidR="00CA6811">
        <w:t>e</w:t>
      </w:r>
      <w:r w:rsidR="0075121A">
        <w:t>s</w:t>
      </w:r>
      <w:bookmarkEnd w:id="26"/>
    </w:p>
    <w:p w14:paraId="02ADB291" w14:textId="554035FD" w:rsidR="001649D3" w:rsidRPr="001649D3" w:rsidRDefault="00F80B09" w:rsidP="001649D3">
      <w:pPr>
        <w:widowControl w:val="0"/>
        <w:autoSpaceDE w:val="0"/>
        <w:autoSpaceDN w:val="0"/>
        <w:adjustRightInd w:val="0"/>
        <w:spacing w:line="240" w:lineRule="exact"/>
        <w:ind w:left="640" w:hanging="640"/>
        <w:rPr>
          <w:rFonts w:cs="Times New Roman"/>
          <w:noProof/>
        </w:rPr>
      </w:pPr>
      <w:r>
        <w:fldChar w:fldCharType="begin" w:fldLock="1"/>
      </w:r>
      <w:r>
        <w:instrText xml:space="preserve">ADDIN Mendeley Bibliography CSL_BIBLIOGRAPHY </w:instrText>
      </w:r>
      <w:r>
        <w:fldChar w:fldCharType="separate"/>
      </w:r>
      <w:r w:rsidR="001649D3" w:rsidRPr="001649D3">
        <w:rPr>
          <w:rFonts w:cs="Times New Roman"/>
          <w:noProof/>
        </w:rPr>
        <w:t xml:space="preserve">(1) </w:t>
      </w:r>
      <w:r w:rsidR="001649D3" w:rsidRPr="001649D3">
        <w:rPr>
          <w:rFonts w:cs="Times New Roman"/>
          <w:noProof/>
        </w:rPr>
        <w:tab/>
        <w:t xml:space="preserve">Pal, N. R.; Pal, S. K. A Review on Image Segmentation Techniques. </w:t>
      </w:r>
      <w:r w:rsidR="001649D3" w:rsidRPr="001649D3">
        <w:rPr>
          <w:rFonts w:cs="Times New Roman"/>
          <w:i/>
          <w:iCs/>
          <w:noProof/>
        </w:rPr>
        <w:t>Pattern Recognit.</w:t>
      </w:r>
      <w:r w:rsidR="001649D3" w:rsidRPr="001649D3">
        <w:rPr>
          <w:rFonts w:cs="Times New Roman"/>
          <w:noProof/>
        </w:rPr>
        <w:t xml:space="preserve"> </w:t>
      </w:r>
      <w:r w:rsidR="001649D3" w:rsidRPr="001649D3">
        <w:rPr>
          <w:rFonts w:cs="Times New Roman"/>
          <w:b/>
          <w:bCs/>
          <w:noProof/>
        </w:rPr>
        <w:t>1993</w:t>
      </w:r>
      <w:r w:rsidR="001649D3" w:rsidRPr="001649D3">
        <w:rPr>
          <w:rFonts w:cs="Times New Roman"/>
          <w:noProof/>
        </w:rPr>
        <w:t xml:space="preserve">, </w:t>
      </w:r>
      <w:r w:rsidR="001649D3" w:rsidRPr="001649D3">
        <w:rPr>
          <w:rFonts w:cs="Times New Roman"/>
          <w:i/>
          <w:iCs/>
          <w:noProof/>
        </w:rPr>
        <w:t>26</w:t>
      </w:r>
      <w:r w:rsidR="001649D3" w:rsidRPr="001649D3">
        <w:rPr>
          <w:rFonts w:cs="Times New Roman"/>
          <w:noProof/>
        </w:rPr>
        <w:t xml:space="preserve"> (9), 1277–1294. https://doi.org/10.1016/0031-3203(93)90135-J.</w:t>
      </w:r>
    </w:p>
    <w:p w14:paraId="5CA82676" w14:textId="77777777" w:rsidR="001649D3" w:rsidRPr="001649D3" w:rsidRDefault="001649D3" w:rsidP="001649D3">
      <w:pPr>
        <w:widowControl w:val="0"/>
        <w:autoSpaceDE w:val="0"/>
        <w:autoSpaceDN w:val="0"/>
        <w:adjustRightInd w:val="0"/>
        <w:spacing w:line="240" w:lineRule="exact"/>
        <w:ind w:left="640" w:hanging="640"/>
        <w:rPr>
          <w:rFonts w:cs="Times New Roman"/>
          <w:noProof/>
        </w:rPr>
      </w:pPr>
      <w:r w:rsidRPr="001649D3">
        <w:rPr>
          <w:rFonts w:cs="Times New Roman"/>
          <w:noProof/>
        </w:rPr>
        <w:t xml:space="preserve">(2) </w:t>
      </w:r>
      <w:r w:rsidRPr="001649D3">
        <w:rPr>
          <w:rFonts w:cs="Times New Roman"/>
          <w:noProof/>
        </w:rPr>
        <w:tab/>
        <w:t xml:space="preserve">Seo, H.; Khuzani, M. B.; Vasudevan, V.; Huang, C.; Ren, H.; Xiao, R.; Jia, X.; Xing, L. Machine Learning Techniques for Biomedical Image Segmentation: An Overview of Technical Aspects and Introduction to State-of-Art Applications. </w:t>
      </w:r>
      <w:r w:rsidRPr="001649D3">
        <w:rPr>
          <w:rFonts w:cs="Times New Roman"/>
          <w:b/>
          <w:bCs/>
          <w:noProof/>
        </w:rPr>
        <w:t>2019</w:t>
      </w:r>
      <w:r w:rsidRPr="001649D3">
        <w:rPr>
          <w:rFonts w:cs="Times New Roman"/>
          <w:noProof/>
        </w:rPr>
        <w:t>.</w:t>
      </w:r>
    </w:p>
    <w:p w14:paraId="39D86924" w14:textId="77777777" w:rsidR="001649D3" w:rsidRPr="001649D3" w:rsidRDefault="001649D3" w:rsidP="001649D3">
      <w:pPr>
        <w:widowControl w:val="0"/>
        <w:autoSpaceDE w:val="0"/>
        <w:autoSpaceDN w:val="0"/>
        <w:adjustRightInd w:val="0"/>
        <w:spacing w:line="240" w:lineRule="exact"/>
        <w:ind w:left="640" w:hanging="640"/>
        <w:rPr>
          <w:rFonts w:cs="Times New Roman"/>
          <w:noProof/>
        </w:rPr>
      </w:pPr>
      <w:r w:rsidRPr="001649D3">
        <w:rPr>
          <w:rFonts w:cs="Times New Roman"/>
          <w:noProof/>
        </w:rPr>
        <w:t xml:space="preserve">(3) </w:t>
      </w:r>
      <w:r w:rsidRPr="001649D3">
        <w:rPr>
          <w:rFonts w:cs="Times New Roman"/>
          <w:noProof/>
        </w:rPr>
        <w:tab/>
        <w:t xml:space="preserve">Salem, M.; Al-Amri, S.; Kalyankar, N. V; Khamitkar, S. D. IMAGE SEGMENTATION BY USING EDGE DETECTION. </w:t>
      </w:r>
      <w:r w:rsidRPr="001649D3">
        <w:rPr>
          <w:rFonts w:cs="Times New Roman"/>
          <w:i/>
          <w:iCs/>
          <w:noProof/>
        </w:rPr>
        <w:t>IJCSE) Int. J. Comput. Sci. Eng.</w:t>
      </w:r>
      <w:r w:rsidRPr="001649D3">
        <w:rPr>
          <w:rFonts w:cs="Times New Roman"/>
          <w:noProof/>
        </w:rPr>
        <w:t xml:space="preserve"> </w:t>
      </w:r>
      <w:r w:rsidRPr="001649D3">
        <w:rPr>
          <w:rFonts w:cs="Times New Roman"/>
          <w:b/>
          <w:bCs/>
          <w:noProof/>
        </w:rPr>
        <w:t>2010</w:t>
      </w:r>
      <w:r w:rsidRPr="001649D3">
        <w:rPr>
          <w:rFonts w:cs="Times New Roman"/>
          <w:noProof/>
        </w:rPr>
        <w:t xml:space="preserve">, </w:t>
      </w:r>
      <w:r w:rsidRPr="001649D3">
        <w:rPr>
          <w:rFonts w:cs="Times New Roman"/>
          <w:i/>
          <w:iCs/>
          <w:noProof/>
        </w:rPr>
        <w:t>02</w:t>
      </w:r>
      <w:r w:rsidRPr="001649D3">
        <w:rPr>
          <w:rFonts w:cs="Times New Roman"/>
          <w:noProof/>
        </w:rPr>
        <w:t xml:space="preserve"> (03), 804–807.</w:t>
      </w:r>
    </w:p>
    <w:p w14:paraId="3E46669D" w14:textId="77777777" w:rsidR="001649D3" w:rsidRPr="001649D3" w:rsidRDefault="001649D3" w:rsidP="001649D3">
      <w:pPr>
        <w:widowControl w:val="0"/>
        <w:autoSpaceDE w:val="0"/>
        <w:autoSpaceDN w:val="0"/>
        <w:adjustRightInd w:val="0"/>
        <w:spacing w:line="240" w:lineRule="exact"/>
        <w:ind w:left="640" w:hanging="640"/>
        <w:rPr>
          <w:rFonts w:cs="Times New Roman"/>
          <w:noProof/>
        </w:rPr>
      </w:pPr>
      <w:r w:rsidRPr="001649D3">
        <w:rPr>
          <w:rFonts w:cs="Times New Roman"/>
          <w:noProof/>
        </w:rPr>
        <w:t xml:space="preserve">(4) </w:t>
      </w:r>
      <w:r w:rsidRPr="001649D3">
        <w:rPr>
          <w:rFonts w:cs="Times New Roman"/>
          <w:noProof/>
        </w:rPr>
        <w:tab/>
        <w:t xml:space="preserve">Song, Y.; Yan, H. Image Segmentation Techniques Overview. </w:t>
      </w:r>
      <w:r w:rsidRPr="001649D3">
        <w:rPr>
          <w:rFonts w:cs="Times New Roman"/>
          <w:i/>
          <w:iCs/>
          <w:noProof/>
        </w:rPr>
        <w:t>AMS 2017 - Asia Model. Symp. 2017 11th Int. Conf. Math. Model. Comput. Simul.</w:t>
      </w:r>
      <w:r w:rsidRPr="001649D3">
        <w:rPr>
          <w:rFonts w:cs="Times New Roman"/>
          <w:noProof/>
        </w:rPr>
        <w:t xml:space="preserve"> </w:t>
      </w:r>
      <w:r w:rsidRPr="001649D3">
        <w:rPr>
          <w:rFonts w:cs="Times New Roman"/>
          <w:b/>
          <w:bCs/>
          <w:noProof/>
        </w:rPr>
        <w:t>2018</w:t>
      </w:r>
      <w:r w:rsidRPr="001649D3">
        <w:rPr>
          <w:rFonts w:cs="Times New Roman"/>
          <w:noProof/>
        </w:rPr>
        <w:t>, 103–107. https://doi.org/10.1109/AMS.2017.24.</w:t>
      </w:r>
    </w:p>
    <w:p w14:paraId="2DDB7B63" w14:textId="77777777" w:rsidR="001649D3" w:rsidRPr="001649D3" w:rsidRDefault="001649D3" w:rsidP="001649D3">
      <w:pPr>
        <w:widowControl w:val="0"/>
        <w:autoSpaceDE w:val="0"/>
        <w:autoSpaceDN w:val="0"/>
        <w:adjustRightInd w:val="0"/>
        <w:spacing w:line="240" w:lineRule="exact"/>
        <w:ind w:left="640" w:hanging="640"/>
        <w:rPr>
          <w:rFonts w:cs="Times New Roman"/>
          <w:noProof/>
        </w:rPr>
      </w:pPr>
      <w:r w:rsidRPr="001649D3">
        <w:rPr>
          <w:rFonts w:cs="Times New Roman"/>
          <w:noProof/>
        </w:rPr>
        <w:t xml:space="preserve">(5) </w:t>
      </w:r>
      <w:r w:rsidRPr="001649D3">
        <w:rPr>
          <w:rFonts w:cs="Times New Roman"/>
          <w:noProof/>
        </w:rPr>
        <w:tab/>
        <w:t xml:space="preserve">Coleman, G. B.; Andrews, H. C. Image Segmentation by Clustering. </w:t>
      </w:r>
      <w:r w:rsidRPr="001649D3">
        <w:rPr>
          <w:rFonts w:cs="Times New Roman"/>
          <w:i/>
          <w:iCs/>
          <w:noProof/>
        </w:rPr>
        <w:t>Proc. IEEE</w:t>
      </w:r>
      <w:r w:rsidRPr="001649D3">
        <w:rPr>
          <w:rFonts w:cs="Times New Roman"/>
          <w:noProof/>
        </w:rPr>
        <w:t xml:space="preserve"> </w:t>
      </w:r>
      <w:r w:rsidRPr="001649D3">
        <w:rPr>
          <w:rFonts w:cs="Times New Roman"/>
          <w:b/>
          <w:bCs/>
          <w:noProof/>
        </w:rPr>
        <w:t>1979</w:t>
      </w:r>
      <w:r w:rsidRPr="001649D3">
        <w:rPr>
          <w:rFonts w:cs="Times New Roman"/>
          <w:noProof/>
        </w:rPr>
        <w:t xml:space="preserve">, </w:t>
      </w:r>
      <w:r w:rsidRPr="001649D3">
        <w:rPr>
          <w:rFonts w:cs="Times New Roman"/>
          <w:i/>
          <w:iCs/>
          <w:noProof/>
        </w:rPr>
        <w:t>67</w:t>
      </w:r>
      <w:r w:rsidRPr="001649D3">
        <w:rPr>
          <w:rFonts w:cs="Times New Roman"/>
          <w:noProof/>
        </w:rPr>
        <w:t xml:space="preserve"> (5), 773–785. https://doi.org/10.1109/PROC.1979.11327.</w:t>
      </w:r>
    </w:p>
    <w:p w14:paraId="58196373" w14:textId="77777777" w:rsidR="001649D3" w:rsidRPr="001649D3" w:rsidRDefault="001649D3" w:rsidP="001649D3">
      <w:pPr>
        <w:widowControl w:val="0"/>
        <w:autoSpaceDE w:val="0"/>
        <w:autoSpaceDN w:val="0"/>
        <w:adjustRightInd w:val="0"/>
        <w:spacing w:line="240" w:lineRule="exact"/>
        <w:ind w:left="640" w:hanging="640"/>
        <w:rPr>
          <w:rFonts w:cs="Times New Roman"/>
          <w:noProof/>
        </w:rPr>
      </w:pPr>
      <w:r w:rsidRPr="001649D3">
        <w:rPr>
          <w:rFonts w:cs="Times New Roman"/>
          <w:noProof/>
        </w:rPr>
        <w:t xml:space="preserve">(6) </w:t>
      </w:r>
      <w:r w:rsidRPr="001649D3">
        <w:rPr>
          <w:rFonts w:cs="Times New Roman"/>
          <w:noProof/>
        </w:rPr>
        <w:tab/>
        <w:t xml:space="preserve">Ronneberger, O.; Fischer, P.; Brox, T. U-Net: Convolutional Networks for Biomedical Image Segmentation. </w:t>
      </w:r>
      <w:r w:rsidRPr="001649D3">
        <w:rPr>
          <w:rFonts w:cs="Times New Roman"/>
          <w:b/>
          <w:bCs/>
          <w:noProof/>
        </w:rPr>
        <w:t>2015</w:t>
      </w:r>
      <w:r w:rsidRPr="001649D3">
        <w:rPr>
          <w:rFonts w:cs="Times New Roman"/>
          <w:noProof/>
        </w:rPr>
        <w:t>.</w:t>
      </w:r>
    </w:p>
    <w:p w14:paraId="61090E7D" w14:textId="77777777" w:rsidR="001649D3" w:rsidRPr="001649D3" w:rsidRDefault="001649D3" w:rsidP="001649D3">
      <w:pPr>
        <w:widowControl w:val="0"/>
        <w:autoSpaceDE w:val="0"/>
        <w:autoSpaceDN w:val="0"/>
        <w:adjustRightInd w:val="0"/>
        <w:spacing w:line="240" w:lineRule="exact"/>
        <w:ind w:left="640" w:hanging="640"/>
        <w:rPr>
          <w:rFonts w:cs="Times New Roman"/>
          <w:noProof/>
        </w:rPr>
      </w:pPr>
      <w:r w:rsidRPr="001649D3">
        <w:rPr>
          <w:rFonts w:cs="Times New Roman"/>
          <w:noProof/>
        </w:rPr>
        <w:t xml:space="preserve">(7) </w:t>
      </w:r>
      <w:r w:rsidRPr="001649D3">
        <w:rPr>
          <w:rFonts w:cs="Times New Roman"/>
          <w:noProof/>
        </w:rPr>
        <w:tab/>
        <w:t xml:space="preserve">Shenouda, E. A. M. A. A Quantitative Comparison of Different MLP Activation Functions in Classification. </w:t>
      </w:r>
      <w:r w:rsidRPr="001649D3">
        <w:rPr>
          <w:rFonts w:cs="Times New Roman"/>
          <w:i/>
          <w:iCs/>
          <w:noProof/>
        </w:rPr>
        <w:t>Lect. Notes Comput. Sci. (including Subser. Lect. Notes Artif. Intell. Lect. Notes Bioinformatics)</w:t>
      </w:r>
      <w:r w:rsidRPr="001649D3">
        <w:rPr>
          <w:rFonts w:cs="Times New Roman"/>
          <w:noProof/>
        </w:rPr>
        <w:t xml:space="preserve"> </w:t>
      </w:r>
      <w:r w:rsidRPr="001649D3">
        <w:rPr>
          <w:rFonts w:cs="Times New Roman"/>
          <w:b/>
          <w:bCs/>
          <w:noProof/>
        </w:rPr>
        <w:t>2006</w:t>
      </w:r>
      <w:r w:rsidRPr="001649D3">
        <w:rPr>
          <w:rFonts w:cs="Times New Roman"/>
          <w:noProof/>
        </w:rPr>
        <w:t xml:space="preserve">, </w:t>
      </w:r>
      <w:r w:rsidRPr="001649D3">
        <w:rPr>
          <w:rFonts w:cs="Times New Roman"/>
          <w:i/>
          <w:iCs/>
          <w:noProof/>
        </w:rPr>
        <w:t>3971 LNCS</w:t>
      </w:r>
      <w:r w:rsidRPr="001649D3">
        <w:rPr>
          <w:rFonts w:cs="Times New Roman"/>
          <w:noProof/>
        </w:rPr>
        <w:t>, 849–857. https://doi.org/10.1007/11759966_125.</w:t>
      </w:r>
    </w:p>
    <w:p w14:paraId="7E7D2C07" w14:textId="337DB7D7" w:rsidR="00054DE9" w:rsidRPr="000629A7" w:rsidRDefault="00F80B09" w:rsidP="000629A7">
      <w:pPr>
        <w:pStyle w:val="Heading1"/>
        <w:numPr>
          <w:ilvl w:val="0"/>
          <w:numId w:val="0"/>
        </w:numPr>
        <w:ind w:left="432" w:hanging="432"/>
      </w:pPr>
      <w:r>
        <w:fldChar w:fldCharType="end"/>
      </w:r>
      <w:bookmarkStart w:id="27" w:name="_Toc72872501"/>
      <w:r w:rsidR="002B10EF" w:rsidRPr="000629A7">
        <w:t>Appendix. U-Net model structure</w:t>
      </w:r>
      <w:bookmarkEnd w:id="27"/>
    </w:p>
    <w:sectPr w:rsidR="00054DE9" w:rsidRPr="000629A7" w:rsidSect="00640B0B">
      <w:pgSz w:w="11906" w:h="16838"/>
      <w:pgMar w:top="1134" w:right="1134" w:bottom="1134"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A79DC15" w14:textId="77777777" w:rsidR="00096118" w:rsidRDefault="00096118" w:rsidP="00470657">
      <w:pPr>
        <w:spacing w:line="240" w:lineRule="auto"/>
      </w:pPr>
      <w:r>
        <w:separator/>
      </w:r>
    </w:p>
    <w:p w14:paraId="0FFCE6FA" w14:textId="77777777" w:rsidR="00096118" w:rsidRDefault="00096118"/>
  </w:endnote>
  <w:endnote w:type="continuationSeparator" w:id="0">
    <w:p w14:paraId="4B4834A7" w14:textId="77777777" w:rsidR="00096118" w:rsidRDefault="00096118" w:rsidP="00470657">
      <w:pPr>
        <w:spacing w:line="240" w:lineRule="auto"/>
      </w:pPr>
      <w:r>
        <w:continuationSeparator/>
      </w:r>
    </w:p>
    <w:p w14:paraId="2C18C8DB" w14:textId="77777777" w:rsidR="00096118" w:rsidRDefault="00096118"/>
  </w:endnote>
  <w:endnote w:type="continuationNotice" w:id="1">
    <w:p w14:paraId="614CCE9A" w14:textId="77777777" w:rsidR="00096118" w:rsidRDefault="00096118">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Headings CS)">
    <w:altName w:val="Times New Roman"/>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777298748"/>
      <w:docPartObj>
        <w:docPartGallery w:val="Page Numbers (Bottom of Page)"/>
        <w:docPartUnique/>
      </w:docPartObj>
    </w:sdtPr>
    <w:sdtEndPr>
      <w:rPr>
        <w:rStyle w:val="PageNumber"/>
      </w:rPr>
    </w:sdtEndPr>
    <w:sdtContent>
      <w:p w14:paraId="170E51DC" w14:textId="5D22B299" w:rsidR="00824BDE" w:rsidRDefault="00824BDE" w:rsidP="0076711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00A3BFB" w14:textId="77777777" w:rsidR="00824BDE" w:rsidRDefault="00824BD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79860883"/>
      <w:docPartObj>
        <w:docPartGallery w:val="Page Numbers (Bottom of Page)"/>
        <w:docPartUnique/>
      </w:docPartObj>
    </w:sdtPr>
    <w:sdtEndPr>
      <w:rPr>
        <w:rStyle w:val="PageNumber"/>
      </w:rPr>
    </w:sdtEndPr>
    <w:sdtContent>
      <w:p w14:paraId="50B11B57" w14:textId="03D877AF" w:rsidR="00824BDE" w:rsidRDefault="00824BDE" w:rsidP="0076711B">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4</w:t>
        </w:r>
        <w:r>
          <w:rPr>
            <w:rStyle w:val="PageNumber"/>
          </w:rPr>
          <w:fldChar w:fldCharType="end"/>
        </w:r>
      </w:p>
    </w:sdtContent>
  </w:sdt>
  <w:p w14:paraId="777E6500" w14:textId="77777777" w:rsidR="00824BDE" w:rsidRDefault="00824BDE">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color w:val="FFFFFF" w:themeColor="background1"/>
      </w:rPr>
      <w:id w:val="1402636498"/>
      <w:docPartObj>
        <w:docPartGallery w:val="Page Numbers (Bottom of Page)"/>
        <w:docPartUnique/>
      </w:docPartObj>
    </w:sdtPr>
    <w:sdtEndPr>
      <w:rPr>
        <w:rStyle w:val="PageNumber"/>
      </w:rPr>
    </w:sdtEndPr>
    <w:sdtContent>
      <w:p w14:paraId="1C58B4A7" w14:textId="7F5399C3" w:rsidR="00A912D4" w:rsidRPr="002827B7" w:rsidRDefault="00A912D4" w:rsidP="00F83FDB">
        <w:pPr>
          <w:pStyle w:val="Footer"/>
          <w:framePr w:wrap="none" w:vAnchor="text" w:hAnchor="margin" w:xAlign="center" w:y="1"/>
          <w:rPr>
            <w:rStyle w:val="PageNumber"/>
            <w:color w:val="FFFFFF" w:themeColor="background1"/>
          </w:rPr>
        </w:pPr>
        <w:r w:rsidRPr="002827B7">
          <w:rPr>
            <w:rStyle w:val="PageNumber"/>
            <w:color w:val="FFFFFF" w:themeColor="background1"/>
          </w:rPr>
          <w:fldChar w:fldCharType="begin"/>
        </w:r>
        <w:r w:rsidRPr="002827B7">
          <w:rPr>
            <w:rStyle w:val="PageNumber"/>
            <w:color w:val="FFFFFF" w:themeColor="background1"/>
          </w:rPr>
          <w:instrText xml:space="preserve"> PAGE </w:instrText>
        </w:r>
        <w:r w:rsidRPr="002827B7">
          <w:rPr>
            <w:rStyle w:val="PageNumber"/>
            <w:color w:val="FFFFFF" w:themeColor="background1"/>
          </w:rPr>
          <w:fldChar w:fldCharType="separate"/>
        </w:r>
        <w:r w:rsidRPr="002827B7">
          <w:rPr>
            <w:rStyle w:val="PageNumber"/>
            <w:noProof/>
            <w:color w:val="FFFFFF" w:themeColor="background1"/>
          </w:rPr>
          <w:t>18</w:t>
        </w:r>
        <w:r w:rsidRPr="002827B7">
          <w:rPr>
            <w:rStyle w:val="PageNumber"/>
            <w:color w:val="FFFFFF" w:themeColor="background1"/>
          </w:rPr>
          <w:fldChar w:fldCharType="end"/>
        </w:r>
      </w:p>
    </w:sdtContent>
  </w:sdt>
  <w:p w14:paraId="7C7F1E2C" w14:textId="77777777" w:rsidR="00A912D4" w:rsidRDefault="00A912D4" w:rsidP="00640B0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AC71F2E" w14:textId="77777777" w:rsidR="00096118" w:rsidRDefault="00096118" w:rsidP="00470657">
      <w:pPr>
        <w:spacing w:line="240" w:lineRule="auto"/>
      </w:pPr>
      <w:r>
        <w:separator/>
      </w:r>
    </w:p>
    <w:p w14:paraId="3403DF3C" w14:textId="77777777" w:rsidR="00096118" w:rsidRDefault="00096118"/>
  </w:footnote>
  <w:footnote w:type="continuationSeparator" w:id="0">
    <w:p w14:paraId="41586BA8" w14:textId="77777777" w:rsidR="00096118" w:rsidRDefault="00096118" w:rsidP="00470657">
      <w:pPr>
        <w:spacing w:line="240" w:lineRule="auto"/>
      </w:pPr>
      <w:r>
        <w:continuationSeparator/>
      </w:r>
    </w:p>
    <w:p w14:paraId="7826EE7C" w14:textId="77777777" w:rsidR="00096118" w:rsidRDefault="00096118"/>
  </w:footnote>
  <w:footnote w:type="continuationNotice" w:id="1">
    <w:p w14:paraId="4A173D77" w14:textId="77777777" w:rsidR="00096118" w:rsidRDefault="00096118">
      <w:pPr>
        <w:spacing w:before="0"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485266"/>
    <w:multiLevelType w:val="hybridMultilevel"/>
    <w:tmpl w:val="A366F08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064F2621"/>
    <w:multiLevelType w:val="multilevel"/>
    <w:tmpl w:val="D80491D8"/>
    <w:lvl w:ilvl="0">
      <w:start w:val="1"/>
      <w:numFmt w:val="decimal"/>
      <w:suff w:val="nothing"/>
      <w:lvlText w:val="%1."/>
      <w:lvlJc w:val="left"/>
      <w:pPr>
        <w:ind w:left="432" w:hanging="432"/>
      </w:pPr>
      <w:rPr>
        <w:rFonts w:ascii="Times New Roman" w:hAnsi="Times New Roman" w:cs="Times New Roman" w:hint="default"/>
      </w:rPr>
    </w:lvl>
    <w:lvl w:ilvl="1">
      <w:start w:val="1"/>
      <w:numFmt w:val="decimal"/>
      <w:suff w:val="nothing"/>
      <w:lvlText w:val="%1.%2."/>
      <w:lvlJc w:val="left"/>
      <w:pPr>
        <w:ind w:left="576" w:hanging="576"/>
      </w:pPr>
      <w:rPr>
        <w:rFonts w:hint="default"/>
      </w:rPr>
    </w:lvl>
    <w:lvl w:ilvl="2">
      <w:start w:val="1"/>
      <w:numFmt w:val="decimal"/>
      <w:suff w:val="nothing"/>
      <w:lvlText w:val="%1.%2.%3."/>
      <w:lvlJc w:val="left"/>
      <w:pPr>
        <w:ind w:left="720" w:hanging="720"/>
      </w:pPr>
      <w:rPr>
        <w:rFonts w:ascii="Times New Roman" w:hAnsi="Times New Roman" w:hint="default"/>
        <w:b w:val="0"/>
        <w:i/>
        <w:sz w:val="24"/>
      </w:rPr>
    </w:lvl>
    <w:lvl w:ilvl="3">
      <w:start w:val="1"/>
      <w:numFmt w:val="decimal"/>
      <w:suff w:val="nothing"/>
      <w:lvlText w:val="%1.%2.%3.%4"/>
      <w:lvlJc w:val="left"/>
      <w:pPr>
        <w:ind w:left="864" w:hanging="864"/>
      </w:pPr>
      <w:rPr>
        <w:rFonts w:hint="default"/>
      </w:rPr>
    </w:lvl>
    <w:lvl w:ilvl="4">
      <w:start w:val="1"/>
      <w:numFmt w:val="decimal"/>
      <w:suff w:val="nothing"/>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 w15:restartNumberingAfterBreak="0">
    <w:nsid w:val="0A5A5C49"/>
    <w:multiLevelType w:val="hybridMultilevel"/>
    <w:tmpl w:val="59E872B6"/>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3" w15:restartNumberingAfterBreak="0">
    <w:nsid w:val="14C20D85"/>
    <w:multiLevelType w:val="hybridMultilevel"/>
    <w:tmpl w:val="C32023AA"/>
    <w:lvl w:ilvl="0" w:tplc="0CB01656">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4" w15:restartNumberingAfterBreak="0">
    <w:nsid w:val="1730520F"/>
    <w:multiLevelType w:val="hybridMultilevel"/>
    <w:tmpl w:val="54A24112"/>
    <w:lvl w:ilvl="0" w:tplc="44E2EAAC">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5" w15:restartNumberingAfterBreak="0">
    <w:nsid w:val="1A584BF4"/>
    <w:multiLevelType w:val="multilevel"/>
    <w:tmpl w:val="26142E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1D2D003F"/>
    <w:multiLevelType w:val="hybridMultilevel"/>
    <w:tmpl w:val="195C5796"/>
    <w:lvl w:ilvl="0" w:tplc="FACAB974">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7" w15:restartNumberingAfterBreak="0">
    <w:nsid w:val="22914D26"/>
    <w:multiLevelType w:val="hybridMultilevel"/>
    <w:tmpl w:val="E54299D6"/>
    <w:lvl w:ilvl="0" w:tplc="72189E2A">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8" w15:restartNumberingAfterBreak="0">
    <w:nsid w:val="24102F8F"/>
    <w:multiLevelType w:val="multilevel"/>
    <w:tmpl w:val="8092E606"/>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45A38BC"/>
    <w:multiLevelType w:val="multilevel"/>
    <w:tmpl w:val="B24ECBAC"/>
    <w:lvl w:ilvl="0">
      <w:start w:val="1"/>
      <w:numFmt w:val="decimal"/>
      <w:lvlText w:val="%1."/>
      <w:lvlJc w:val="left"/>
      <w:pPr>
        <w:ind w:left="432" w:hanging="432"/>
      </w:pPr>
      <w:rPr>
        <w:rFonts w:ascii="Times New Roman" w:hAnsi="Times New Roman" w:cs="Times New Roman"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24E04F41"/>
    <w:multiLevelType w:val="multilevel"/>
    <w:tmpl w:val="542C7774"/>
    <w:lvl w:ilvl="0">
      <w:start w:val="1"/>
      <w:numFmt w:val="decimal"/>
      <w:pStyle w:val="Heading1"/>
      <w:suff w:val="space"/>
      <w:lvlText w:val="%1."/>
      <w:lvlJc w:val="left"/>
      <w:pPr>
        <w:ind w:left="432" w:hanging="432"/>
      </w:pPr>
      <w:rPr>
        <w:rFonts w:ascii="Times New Roman" w:hAnsi="Times New Roman" w:cs="Times New Roman" w:hint="default"/>
      </w:rPr>
    </w:lvl>
    <w:lvl w:ilvl="1">
      <w:start w:val="1"/>
      <w:numFmt w:val="decimal"/>
      <w:pStyle w:val="Heading2"/>
      <w:suff w:val="space"/>
      <w:lvlText w:val="%1.%2."/>
      <w:lvlJc w:val="left"/>
      <w:pPr>
        <w:ind w:left="576" w:hanging="576"/>
      </w:pPr>
      <w:rPr>
        <w:rFonts w:hint="default"/>
      </w:rPr>
    </w:lvl>
    <w:lvl w:ilvl="2">
      <w:start w:val="1"/>
      <w:numFmt w:val="decimal"/>
      <w:pStyle w:val="Heading3"/>
      <w:suff w:val="space"/>
      <w:lvlText w:val="%1.%2.%3."/>
      <w:lvlJc w:val="left"/>
      <w:pPr>
        <w:ind w:left="720" w:hanging="72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suff w:val="space"/>
      <w:lvlText w:val="%1.%2.%3.%4"/>
      <w:lvlJc w:val="left"/>
      <w:pPr>
        <w:ind w:left="864" w:hanging="864"/>
      </w:pPr>
      <w:rPr>
        <w:rFonts w:hint="default"/>
      </w:rPr>
    </w:lvl>
    <w:lvl w:ilvl="4">
      <w:start w:val="1"/>
      <w:numFmt w:val="decimal"/>
      <w:pStyle w:val="Heading5"/>
      <w:suff w:val="nothing"/>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1" w15:restartNumberingAfterBreak="0">
    <w:nsid w:val="2E9E207C"/>
    <w:multiLevelType w:val="multilevel"/>
    <w:tmpl w:val="94B67940"/>
    <w:lvl w:ilvl="0">
      <w:start w:val="1"/>
      <w:numFmt w:val="decimal"/>
      <w:lvlText w:val="%1."/>
      <w:lvlJc w:val="left"/>
      <w:pPr>
        <w:ind w:left="432" w:hanging="432"/>
      </w:pPr>
      <w:rPr>
        <w:rFonts w:ascii="Times New Roman" w:hAnsi="Times New Roman" w:cs="Times New Roman"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hint="default"/>
        <w:b w:val="0"/>
        <w:i w:val="0"/>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2" w15:restartNumberingAfterBreak="0">
    <w:nsid w:val="3FBE2E6E"/>
    <w:multiLevelType w:val="hybridMultilevel"/>
    <w:tmpl w:val="8612038E"/>
    <w:lvl w:ilvl="0" w:tplc="5262C894">
      <w:start w:val="1"/>
      <w:numFmt w:val="decimal"/>
      <w:lvlText w:val="%1."/>
      <w:lvlJc w:val="left"/>
      <w:pPr>
        <w:ind w:left="786" w:hanging="360"/>
      </w:pPr>
      <w:rPr>
        <w:rFonts w:hint="default"/>
      </w:rPr>
    </w:lvl>
    <w:lvl w:ilvl="1" w:tplc="040B0019" w:tentative="1">
      <w:start w:val="1"/>
      <w:numFmt w:val="lowerLetter"/>
      <w:lvlText w:val="%2."/>
      <w:lvlJc w:val="left"/>
      <w:pPr>
        <w:ind w:left="1506" w:hanging="360"/>
      </w:pPr>
    </w:lvl>
    <w:lvl w:ilvl="2" w:tplc="040B001B" w:tentative="1">
      <w:start w:val="1"/>
      <w:numFmt w:val="lowerRoman"/>
      <w:lvlText w:val="%3."/>
      <w:lvlJc w:val="right"/>
      <w:pPr>
        <w:ind w:left="2226" w:hanging="180"/>
      </w:pPr>
    </w:lvl>
    <w:lvl w:ilvl="3" w:tplc="040B000F" w:tentative="1">
      <w:start w:val="1"/>
      <w:numFmt w:val="decimal"/>
      <w:lvlText w:val="%4."/>
      <w:lvlJc w:val="left"/>
      <w:pPr>
        <w:ind w:left="2946" w:hanging="360"/>
      </w:pPr>
    </w:lvl>
    <w:lvl w:ilvl="4" w:tplc="040B0019" w:tentative="1">
      <w:start w:val="1"/>
      <w:numFmt w:val="lowerLetter"/>
      <w:lvlText w:val="%5."/>
      <w:lvlJc w:val="left"/>
      <w:pPr>
        <w:ind w:left="3666" w:hanging="360"/>
      </w:pPr>
    </w:lvl>
    <w:lvl w:ilvl="5" w:tplc="040B001B" w:tentative="1">
      <w:start w:val="1"/>
      <w:numFmt w:val="lowerRoman"/>
      <w:lvlText w:val="%6."/>
      <w:lvlJc w:val="right"/>
      <w:pPr>
        <w:ind w:left="4386" w:hanging="180"/>
      </w:pPr>
    </w:lvl>
    <w:lvl w:ilvl="6" w:tplc="040B000F" w:tentative="1">
      <w:start w:val="1"/>
      <w:numFmt w:val="decimal"/>
      <w:lvlText w:val="%7."/>
      <w:lvlJc w:val="left"/>
      <w:pPr>
        <w:ind w:left="5106" w:hanging="360"/>
      </w:pPr>
    </w:lvl>
    <w:lvl w:ilvl="7" w:tplc="040B0019" w:tentative="1">
      <w:start w:val="1"/>
      <w:numFmt w:val="lowerLetter"/>
      <w:lvlText w:val="%8."/>
      <w:lvlJc w:val="left"/>
      <w:pPr>
        <w:ind w:left="5826" w:hanging="360"/>
      </w:pPr>
    </w:lvl>
    <w:lvl w:ilvl="8" w:tplc="040B001B" w:tentative="1">
      <w:start w:val="1"/>
      <w:numFmt w:val="lowerRoman"/>
      <w:lvlText w:val="%9."/>
      <w:lvlJc w:val="right"/>
      <w:pPr>
        <w:ind w:left="6546" w:hanging="180"/>
      </w:pPr>
    </w:lvl>
  </w:abstractNum>
  <w:abstractNum w:abstractNumId="13" w15:restartNumberingAfterBreak="0">
    <w:nsid w:val="3FFC6B93"/>
    <w:multiLevelType w:val="hybridMultilevel"/>
    <w:tmpl w:val="7C6CB148"/>
    <w:lvl w:ilvl="0" w:tplc="A268E97A">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4" w15:restartNumberingAfterBreak="0">
    <w:nsid w:val="4F1A60F4"/>
    <w:multiLevelType w:val="hybridMultilevel"/>
    <w:tmpl w:val="5BD689E4"/>
    <w:lvl w:ilvl="0" w:tplc="912E206E">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5" w15:restartNumberingAfterBreak="0">
    <w:nsid w:val="50BB5E66"/>
    <w:multiLevelType w:val="hybridMultilevel"/>
    <w:tmpl w:val="5BAAF53C"/>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6" w15:restartNumberingAfterBreak="0">
    <w:nsid w:val="50E525D7"/>
    <w:multiLevelType w:val="multilevel"/>
    <w:tmpl w:val="EBFE3044"/>
    <w:lvl w:ilvl="0">
      <w:start w:val="1"/>
      <w:numFmt w:val="decimal"/>
      <w:lvlText w:val="%1."/>
      <w:lvlJc w:val="left"/>
      <w:pPr>
        <w:ind w:left="432" w:hanging="432"/>
      </w:pPr>
      <w:rPr>
        <w:rFonts w:ascii="Times New Roman" w:hAnsi="Times New Roman" w:cs="Times New Roman"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ascii="Times New Roman" w:hAnsi="Times New Roman" w:hint="default"/>
        <w:b w:val="0"/>
        <w:i/>
        <w:sz w:val="24"/>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7" w15:restartNumberingAfterBreak="0">
    <w:nsid w:val="5D7C322F"/>
    <w:multiLevelType w:val="hybridMultilevel"/>
    <w:tmpl w:val="EDDA841E"/>
    <w:lvl w:ilvl="0" w:tplc="040B000F">
      <w:start w:val="1"/>
      <w:numFmt w:val="decimal"/>
      <w:lvlText w:val="%1."/>
      <w:lvlJc w:val="left"/>
      <w:pPr>
        <w:ind w:left="720" w:hanging="360"/>
      </w:pPr>
    </w:lvl>
    <w:lvl w:ilvl="1" w:tplc="040B0019">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8" w15:restartNumberingAfterBreak="0">
    <w:nsid w:val="62BA3825"/>
    <w:multiLevelType w:val="hybridMultilevel"/>
    <w:tmpl w:val="607C052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9" w15:restartNumberingAfterBreak="0">
    <w:nsid w:val="62FD5C9E"/>
    <w:multiLevelType w:val="hybridMultilevel"/>
    <w:tmpl w:val="C51E8D34"/>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20" w15:restartNumberingAfterBreak="0">
    <w:nsid w:val="644F06CD"/>
    <w:multiLevelType w:val="multilevel"/>
    <w:tmpl w:val="12D4D26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 w15:restartNumberingAfterBreak="0">
    <w:nsid w:val="6C36171E"/>
    <w:multiLevelType w:val="multilevel"/>
    <w:tmpl w:val="197CF23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75A052FE"/>
    <w:multiLevelType w:val="hybridMultilevel"/>
    <w:tmpl w:val="50F41366"/>
    <w:lvl w:ilvl="0" w:tplc="040B000F">
      <w:start w:val="1"/>
      <w:numFmt w:val="decimal"/>
      <w:lvlText w:val="%1."/>
      <w:lvlJc w:val="left"/>
      <w:pPr>
        <w:ind w:left="720" w:hanging="360"/>
      </w:p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14"/>
  </w:num>
  <w:num w:numId="2">
    <w:abstractNumId w:val="13"/>
  </w:num>
  <w:num w:numId="3">
    <w:abstractNumId w:val="7"/>
  </w:num>
  <w:num w:numId="4">
    <w:abstractNumId w:val="17"/>
  </w:num>
  <w:num w:numId="5">
    <w:abstractNumId w:val="10"/>
  </w:num>
  <w:num w:numId="6">
    <w:abstractNumId w:val="6"/>
  </w:num>
  <w:num w:numId="7">
    <w:abstractNumId w:val="2"/>
  </w:num>
  <w:num w:numId="8">
    <w:abstractNumId w:val="15"/>
  </w:num>
  <w:num w:numId="9">
    <w:abstractNumId w:val="22"/>
  </w:num>
  <w:num w:numId="10">
    <w:abstractNumId w:val="21"/>
  </w:num>
  <w:num w:numId="11">
    <w:abstractNumId w:val="18"/>
  </w:num>
  <w:num w:numId="12">
    <w:abstractNumId w:val="19"/>
  </w:num>
  <w:num w:numId="13">
    <w:abstractNumId w:val="0"/>
  </w:num>
  <w:num w:numId="14">
    <w:abstractNumId w:val="12"/>
  </w:num>
  <w:num w:numId="15">
    <w:abstractNumId w:val="3"/>
  </w:num>
  <w:num w:numId="16">
    <w:abstractNumId w:val="4"/>
  </w:num>
  <w:num w:numId="17">
    <w:abstractNumId w:val="9"/>
  </w:num>
  <w:num w:numId="18">
    <w:abstractNumId w:val="11"/>
  </w:num>
  <w:num w:numId="19">
    <w:abstractNumId w:val="16"/>
  </w:num>
  <w:num w:numId="20">
    <w:abstractNumId w:val="1"/>
  </w:num>
  <w:num w:numId="21">
    <w:abstractNumId w:val="20"/>
  </w:num>
  <w:num w:numId="22">
    <w:abstractNumId w:val="5"/>
  </w:num>
  <w:num w:numId="23">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7"/>
  <w:bordersDoNotSurroundHeader/>
  <w:bordersDoNotSurroundFooter/>
  <w:hideSpellingErrors/>
  <w:hideGrammaticalErrors/>
  <w:activeWritingStyle w:appName="MSWord" w:lang="en-US" w:vendorID="64" w:dllVersion="4096" w:nlCheck="1" w:checkStyle="0"/>
  <w:activeWritingStyle w:appName="MSWord" w:lang="fi-FI" w:vendorID="64" w:dllVersion="4096" w:nlCheck="1" w:checkStyle="0"/>
  <w:activeWritingStyle w:appName="MSWord" w:lang="es-ES" w:vendorID="64" w:dllVersion="4096" w:nlCheck="1" w:checkStyle="0"/>
  <w:activeWritingStyle w:appName="MSWord" w:lang="en-US" w:vendorID="64" w:dllVersion="0" w:nlCheck="1" w:checkStyle="0"/>
  <w:activeWritingStyle w:appName="MSWord" w:lang="fi-FI" w:vendorID="64" w:dllVersion="0" w:nlCheck="1" w:checkStyle="0"/>
  <w:activeWritingStyle w:appName="MSWord" w:lang="en-GB" w:vendorID="64" w:dllVersion="0" w:nlCheck="1" w:checkStyle="0"/>
  <w:activeWritingStyle w:appName="MSWord" w:lang="en-GB" w:vendorID="64" w:dllVersion="4096" w:nlCheck="1" w:checkStyle="0"/>
  <w:activeWritingStyle w:appName="MSWord" w:lang="en-US" w:vendorID="64" w:dllVersion="6" w:nlCheck="1" w:checkStyle="1"/>
  <w:activeWritingStyle w:appName="MSWord" w:lang="fi-FI" w:vendorID="64" w:dllVersion="6" w:nlCheck="1" w:checkStyle="0"/>
  <w:proofState w:spelling="clean" w:grammar="clean"/>
  <w:attachedTemplate r:id="rId1"/>
  <w:stylePaneFormatFilter w:val="1F08" w:allStyles="0" w:customStyles="0" w:latentStyles="0" w:stylesInUse="1" w:headingStyles="0" w:numberingStyles="0" w:tableStyles="0" w:directFormattingOnRuns="1" w:directFormattingOnParagraphs="1" w:directFormattingOnNumbering="1" w:directFormattingOnTables="1" w:clearFormatting="1" w:top3HeadingStyles="0" w:visibleStyles="0" w:alternateStyleNames="0"/>
  <w:defaultTabStop w:val="113"/>
  <w:autoHyphenation/>
  <w:hyphenationZone w:val="425"/>
  <w:defaultTableStyle w:val="Table"/>
  <w:characterSpacingControl w:val="doNotCompress"/>
  <w:hdrShapeDefaults>
    <o:shapedefaults v:ext="edit" spidmax="12289"/>
  </w:hdrShapeDefault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807D5"/>
    <w:rsid w:val="00000155"/>
    <w:rsid w:val="000001E2"/>
    <w:rsid w:val="000005E1"/>
    <w:rsid w:val="00000A58"/>
    <w:rsid w:val="000017D9"/>
    <w:rsid w:val="00001924"/>
    <w:rsid w:val="00001C4B"/>
    <w:rsid w:val="000021F0"/>
    <w:rsid w:val="00002313"/>
    <w:rsid w:val="000025E7"/>
    <w:rsid w:val="00002C6E"/>
    <w:rsid w:val="00002EC3"/>
    <w:rsid w:val="0000342D"/>
    <w:rsid w:val="00004438"/>
    <w:rsid w:val="000048FD"/>
    <w:rsid w:val="00004AE0"/>
    <w:rsid w:val="00005728"/>
    <w:rsid w:val="00006DA3"/>
    <w:rsid w:val="000073A6"/>
    <w:rsid w:val="00007BAC"/>
    <w:rsid w:val="00010A0C"/>
    <w:rsid w:val="00010AB3"/>
    <w:rsid w:val="00010B08"/>
    <w:rsid w:val="00010E46"/>
    <w:rsid w:val="00011AB4"/>
    <w:rsid w:val="000129CB"/>
    <w:rsid w:val="000138EB"/>
    <w:rsid w:val="00013B73"/>
    <w:rsid w:val="000142B6"/>
    <w:rsid w:val="00014633"/>
    <w:rsid w:val="000147E8"/>
    <w:rsid w:val="00014A32"/>
    <w:rsid w:val="00014B5E"/>
    <w:rsid w:val="00014C5E"/>
    <w:rsid w:val="000154A6"/>
    <w:rsid w:val="000155B7"/>
    <w:rsid w:val="00015629"/>
    <w:rsid w:val="00015AF8"/>
    <w:rsid w:val="00016BEC"/>
    <w:rsid w:val="00016C1C"/>
    <w:rsid w:val="00016D52"/>
    <w:rsid w:val="0001761A"/>
    <w:rsid w:val="000178C9"/>
    <w:rsid w:val="00017F72"/>
    <w:rsid w:val="000205C5"/>
    <w:rsid w:val="00020EA1"/>
    <w:rsid w:val="0002120D"/>
    <w:rsid w:val="000218B4"/>
    <w:rsid w:val="00021E36"/>
    <w:rsid w:val="00022A28"/>
    <w:rsid w:val="00023114"/>
    <w:rsid w:val="000232AC"/>
    <w:rsid w:val="0002336F"/>
    <w:rsid w:val="00023BD4"/>
    <w:rsid w:val="00023CE8"/>
    <w:rsid w:val="0002423D"/>
    <w:rsid w:val="000249C0"/>
    <w:rsid w:val="00024A05"/>
    <w:rsid w:val="000252E2"/>
    <w:rsid w:val="00025925"/>
    <w:rsid w:val="00025FA9"/>
    <w:rsid w:val="0002683F"/>
    <w:rsid w:val="00027D3D"/>
    <w:rsid w:val="00030CBF"/>
    <w:rsid w:val="00030FCC"/>
    <w:rsid w:val="00031200"/>
    <w:rsid w:val="00032E5C"/>
    <w:rsid w:val="00033313"/>
    <w:rsid w:val="000340AF"/>
    <w:rsid w:val="000354CE"/>
    <w:rsid w:val="0003587B"/>
    <w:rsid w:val="00035E62"/>
    <w:rsid w:val="000360B9"/>
    <w:rsid w:val="00036361"/>
    <w:rsid w:val="00036E03"/>
    <w:rsid w:val="000379D6"/>
    <w:rsid w:val="00040D05"/>
    <w:rsid w:val="00041430"/>
    <w:rsid w:val="000414A5"/>
    <w:rsid w:val="00041DCB"/>
    <w:rsid w:val="000426F3"/>
    <w:rsid w:val="00042B16"/>
    <w:rsid w:val="00043429"/>
    <w:rsid w:val="00043529"/>
    <w:rsid w:val="00043BF0"/>
    <w:rsid w:val="00043E67"/>
    <w:rsid w:val="0004416D"/>
    <w:rsid w:val="00044BC3"/>
    <w:rsid w:val="00044E0E"/>
    <w:rsid w:val="00045078"/>
    <w:rsid w:val="0004534C"/>
    <w:rsid w:val="00045439"/>
    <w:rsid w:val="00045729"/>
    <w:rsid w:val="00045837"/>
    <w:rsid w:val="000458C2"/>
    <w:rsid w:val="000461D5"/>
    <w:rsid w:val="00046854"/>
    <w:rsid w:val="00046A36"/>
    <w:rsid w:val="00050B30"/>
    <w:rsid w:val="00050C2E"/>
    <w:rsid w:val="00050E40"/>
    <w:rsid w:val="00052065"/>
    <w:rsid w:val="0005250F"/>
    <w:rsid w:val="000526CF"/>
    <w:rsid w:val="00052B78"/>
    <w:rsid w:val="000530C8"/>
    <w:rsid w:val="00053C3B"/>
    <w:rsid w:val="000541D4"/>
    <w:rsid w:val="000549E1"/>
    <w:rsid w:val="00054C0A"/>
    <w:rsid w:val="00054DE9"/>
    <w:rsid w:val="00054FA5"/>
    <w:rsid w:val="00055431"/>
    <w:rsid w:val="0005576E"/>
    <w:rsid w:val="000558CB"/>
    <w:rsid w:val="00055A98"/>
    <w:rsid w:val="0005728B"/>
    <w:rsid w:val="000605F7"/>
    <w:rsid w:val="000605FB"/>
    <w:rsid w:val="00060B60"/>
    <w:rsid w:val="00061240"/>
    <w:rsid w:val="00061484"/>
    <w:rsid w:val="0006150A"/>
    <w:rsid w:val="000619E8"/>
    <w:rsid w:val="000629A7"/>
    <w:rsid w:val="00062F04"/>
    <w:rsid w:val="00062F81"/>
    <w:rsid w:val="00063810"/>
    <w:rsid w:val="00064C48"/>
    <w:rsid w:val="000650E8"/>
    <w:rsid w:val="0006521D"/>
    <w:rsid w:val="000654B5"/>
    <w:rsid w:val="00065510"/>
    <w:rsid w:val="00065D96"/>
    <w:rsid w:val="0006609D"/>
    <w:rsid w:val="0006632A"/>
    <w:rsid w:val="00066FBC"/>
    <w:rsid w:val="000672BC"/>
    <w:rsid w:val="000678AE"/>
    <w:rsid w:val="0007039E"/>
    <w:rsid w:val="0007062F"/>
    <w:rsid w:val="0007129F"/>
    <w:rsid w:val="000717A4"/>
    <w:rsid w:val="00071EC4"/>
    <w:rsid w:val="00072A41"/>
    <w:rsid w:val="00072ABD"/>
    <w:rsid w:val="00072AC4"/>
    <w:rsid w:val="00073829"/>
    <w:rsid w:val="00073A91"/>
    <w:rsid w:val="00073DD2"/>
    <w:rsid w:val="00074B9F"/>
    <w:rsid w:val="00075DCF"/>
    <w:rsid w:val="000760BB"/>
    <w:rsid w:val="0007662A"/>
    <w:rsid w:val="00076861"/>
    <w:rsid w:val="00076DA6"/>
    <w:rsid w:val="000772A1"/>
    <w:rsid w:val="0007740A"/>
    <w:rsid w:val="000803AE"/>
    <w:rsid w:val="00080B07"/>
    <w:rsid w:val="00080B26"/>
    <w:rsid w:val="00080EF1"/>
    <w:rsid w:val="000816FB"/>
    <w:rsid w:val="00082637"/>
    <w:rsid w:val="00083274"/>
    <w:rsid w:val="00083F01"/>
    <w:rsid w:val="00084646"/>
    <w:rsid w:val="00084C24"/>
    <w:rsid w:val="00084E53"/>
    <w:rsid w:val="00085224"/>
    <w:rsid w:val="000853A5"/>
    <w:rsid w:val="00085445"/>
    <w:rsid w:val="00085E16"/>
    <w:rsid w:val="000868B4"/>
    <w:rsid w:val="00086A11"/>
    <w:rsid w:val="000872D1"/>
    <w:rsid w:val="00087313"/>
    <w:rsid w:val="0008753C"/>
    <w:rsid w:val="00087CDE"/>
    <w:rsid w:val="00091DDE"/>
    <w:rsid w:val="00094555"/>
    <w:rsid w:val="00094CB6"/>
    <w:rsid w:val="00094D20"/>
    <w:rsid w:val="000953BC"/>
    <w:rsid w:val="000953DB"/>
    <w:rsid w:val="00096118"/>
    <w:rsid w:val="00096411"/>
    <w:rsid w:val="000966BA"/>
    <w:rsid w:val="00096AC9"/>
    <w:rsid w:val="00096FEA"/>
    <w:rsid w:val="00097113"/>
    <w:rsid w:val="00097482"/>
    <w:rsid w:val="00097590"/>
    <w:rsid w:val="00097C8A"/>
    <w:rsid w:val="00097FBE"/>
    <w:rsid w:val="000A0EED"/>
    <w:rsid w:val="000A18C8"/>
    <w:rsid w:val="000A1B73"/>
    <w:rsid w:val="000A1EB7"/>
    <w:rsid w:val="000A1F7A"/>
    <w:rsid w:val="000A1FA1"/>
    <w:rsid w:val="000A35CF"/>
    <w:rsid w:val="000A3771"/>
    <w:rsid w:val="000A42ED"/>
    <w:rsid w:val="000A4450"/>
    <w:rsid w:val="000A4B34"/>
    <w:rsid w:val="000A5423"/>
    <w:rsid w:val="000A550E"/>
    <w:rsid w:val="000A5525"/>
    <w:rsid w:val="000A61AC"/>
    <w:rsid w:val="000A6EA5"/>
    <w:rsid w:val="000A73B3"/>
    <w:rsid w:val="000A758F"/>
    <w:rsid w:val="000A7F61"/>
    <w:rsid w:val="000B00E0"/>
    <w:rsid w:val="000B0800"/>
    <w:rsid w:val="000B1223"/>
    <w:rsid w:val="000B1F48"/>
    <w:rsid w:val="000B2766"/>
    <w:rsid w:val="000B2778"/>
    <w:rsid w:val="000B2E41"/>
    <w:rsid w:val="000B2F16"/>
    <w:rsid w:val="000B439B"/>
    <w:rsid w:val="000B4984"/>
    <w:rsid w:val="000B55D0"/>
    <w:rsid w:val="000B57C0"/>
    <w:rsid w:val="000B625B"/>
    <w:rsid w:val="000B66E3"/>
    <w:rsid w:val="000B698F"/>
    <w:rsid w:val="000B6E7A"/>
    <w:rsid w:val="000B7550"/>
    <w:rsid w:val="000B7FE5"/>
    <w:rsid w:val="000C075F"/>
    <w:rsid w:val="000C1633"/>
    <w:rsid w:val="000C2D56"/>
    <w:rsid w:val="000C2D6C"/>
    <w:rsid w:val="000C37FD"/>
    <w:rsid w:val="000C3962"/>
    <w:rsid w:val="000C3992"/>
    <w:rsid w:val="000C40DA"/>
    <w:rsid w:val="000C49B7"/>
    <w:rsid w:val="000C49DE"/>
    <w:rsid w:val="000C4DEB"/>
    <w:rsid w:val="000C4E5C"/>
    <w:rsid w:val="000C5D62"/>
    <w:rsid w:val="000C5E57"/>
    <w:rsid w:val="000C6714"/>
    <w:rsid w:val="000C67E5"/>
    <w:rsid w:val="000C768C"/>
    <w:rsid w:val="000D0206"/>
    <w:rsid w:val="000D06F2"/>
    <w:rsid w:val="000D232F"/>
    <w:rsid w:val="000D2583"/>
    <w:rsid w:val="000D298E"/>
    <w:rsid w:val="000D2E89"/>
    <w:rsid w:val="000D3758"/>
    <w:rsid w:val="000D4571"/>
    <w:rsid w:val="000D62FE"/>
    <w:rsid w:val="000D7327"/>
    <w:rsid w:val="000D7534"/>
    <w:rsid w:val="000D7E9F"/>
    <w:rsid w:val="000E0718"/>
    <w:rsid w:val="000E09E7"/>
    <w:rsid w:val="000E10C8"/>
    <w:rsid w:val="000E14D5"/>
    <w:rsid w:val="000E1925"/>
    <w:rsid w:val="000E1D84"/>
    <w:rsid w:val="000E2273"/>
    <w:rsid w:val="000E22AB"/>
    <w:rsid w:val="000E247E"/>
    <w:rsid w:val="000E2E47"/>
    <w:rsid w:val="000E30ED"/>
    <w:rsid w:val="000E3ACE"/>
    <w:rsid w:val="000E3D0A"/>
    <w:rsid w:val="000E4800"/>
    <w:rsid w:val="000E5F90"/>
    <w:rsid w:val="000E60DA"/>
    <w:rsid w:val="000E6521"/>
    <w:rsid w:val="000E6DD5"/>
    <w:rsid w:val="000E6FFE"/>
    <w:rsid w:val="000E708A"/>
    <w:rsid w:val="000E789A"/>
    <w:rsid w:val="000E7EC1"/>
    <w:rsid w:val="000E7F7C"/>
    <w:rsid w:val="000F01A8"/>
    <w:rsid w:val="000F0E44"/>
    <w:rsid w:val="000F1DAC"/>
    <w:rsid w:val="000F207F"/>
    <w:rsid w:val="000F218E"/>
    <w:rsid w:val="000F2BBF"/>
    <w:rsid w:val="000F375E"/>
    <w:rsid w:val="000F3EFB"/>
    <w:rsid w:val="000F4020"/>
    <w:rsid w:val="000F4B3E"/>
    <w:rsid w:val="000F531D"/>
    <w:rsid w:val="000F55B1"/>
    <w:rsid w:val="000F5763"/>
    <w:rsid w:val="000F5BFA"/>
    <w:rsid w:val="000F634B"/>
    <w:rsid w:val="000F63FB"/>
    <w:rsid w:val="000F65F5"/>
    <w:rsid w:val="000F75F5"/>
    <w:rsid w:val="000F7B96"/>
    <w:rsid w:val="00100164"/>
    <w:rsid w:val="00100CC1"/>
    <w:rsid w:val="00100DD6"/>
    <w:rsid w:val="00100EDA"/>
    <w:rsid w:val="0010148A"/>
    <w:rsid w:val="00102C7F"/>
    <w:rsid w:val="00102D5F"/>
    <w:rsid w:val="00102DDD"/>
    <w:rsid w:val="00102F94"/>
    <w:rsid w:val="00103075"/>
    <w:rsid w:val="0010369D"/>
    <w:rsid w:val="001037F9"/>
    <w:rsid w:val="00103921"/>
    <w:rsid w:val="00103D9B"/>
    <w:rsid w:val="001041EF"/>
    <w:rsid w:val="001048C5"/>
    <w:rsid w:val="00104D90"/>
    <w:rsid w:val="00105C00"/>
    <w:rsid w:val="001060D1"/>
    <w:rsid w:val="001063D1"/>
    <w:rsid w:val="00106782"/>
    <w:rsid w:val="001069FE"/>
    <w:rsid w:val="00106D08"/>
    <w:rsid w:val="001073DD"/>
    <w:rsid w:val="00110243"/>
    <w:rsid w:val="0011050E"/>
    <w:rsid w:val="001119EF"/>
    <w:rsid w:val="001120B0"/>
    <w:rsid w:val="00112F66"/>
    <w:rsid w:val="00113057"/>
    <w:rsid w:val="0011316F"/>
    <w:rsid w:val="00113494"/>
    <w:rsid w:val="00113ACC"/>
    <w:rsid w:val="00113B21"/>
    <w:rsid w:val="001141C6"/>
    <w:rsid w:val="001145E5"/>
    <w:rsid w:val="001149DD"/>
    <w:rsid w:val="001151F2"/>
    <w:rsid w:val="001161E5"/>
    <w:rsid w:val="00116FF8"/>
    <w:rsid w:val="00117627"/>
    <w:rsid w:val="00117731"/>
    <w:rsid w:val="00121133"/>
    <w:rsid w:val="001211CA"/>
    <w:rsid w:val="00121382"/>
    <w:rsid w:val="00121BCA"/>
    <w:rsid w:val="00121CD2"/>
    <w:rsid w:val="00122EC8"/>
    <w:rsid w:val="001231C9"/>
    <w:rsid w:val="0012343F"/>
    <w:rsid w:val="00123A4D"/>
    <w:rsid w:val="00123BF1"/>
    <w:rsid w:val="001240A6"/>
    <w:rsid w:val="0012469C"/>
    <w:rsid w:val="001254CF"/>
    <w:rsid w:val="001257F0"/>
    <w:rsid w:val="00126742"/>
    <w:rsid w:val="0012681C"/>
    <w:rsid w:val="001268F1"/>
    <w:rsid w:val="00126F10"/>
    <w:rsid w:val="00127716"/>
    <w:rsid w:val="00127CEE"/>
    <w:rsid w:val="00130A2F"/>
    <w:rsid w:val="00130E6D"/>
    <w:rsid w:val="00130E82"/>
    <w:rsid w:val="00130FF5"/>
    <w:rsid w:val="001315FC"/>
    <w:rsid w:val="00131664"/>
    <w:rsid w:val="001317E3"/>
    <w:rsid w:val="00131F29"/>
    <w:rsid w:val="001328E4"/>
    <w:rsid w:val="00132F6E"/>
    <w:rsid w:val="00133D0A"/>
    <w:rsid w:val="00134048"/>
    <w:rsid w:val="001357D9"/>
    <w:rsid w:val="00136698"/>
    <w:rsid w:val="00136841"/>
    <w:rsid w:val="00136E9B"/>
    <w:rsid w:val="0013726B"/>
    <w:rsid w:val="001372DD"/>
    <w:rsid w:val="00137F76"/>
    <w:rsid w:val="0014025B"/>
    <w:rsid w:val="00141289"/>
    <w:rsid w:val="00141BF1"/>
    <w:rsid w:val="00142014"/>
    <w:rsid w:val="001421D8"/>
    <w:rsid w:val="0014310F"/>
    <w:rsid w:val="001431B1"/>
    <w:rsid w:val="00143552"/>
    <w:rsid w:val="00143B01"/>
    <w:rsid w:val="001442A0"/>
    <w:rsid w:val="00144C30"/>
    <w:rsid w:val="00144E31"/>
    <w:rsid w:val="00145114"/>
    <w:rsid w:val="0014597B"/>
    <w:rsid w:val="00145F65"/>
    <w:rsid w:val="00146420"/>
    <w:rsid w:val="00146D82"/>
    <w:rsid w:val="00146D83"/>
    <w:rsid w:val="00147167"/>
    <w:rsid w:val="0014745E"/>
    <w:rsid w:val="00147762"/>
    <w:rsid w:val="00147AB3"/>
    <w:rsid w:val="00147B12"/>
    <w:rsid w:val="00147ED1"/>
    <w:rsid w:val="001505F1"/>
    <w:rsid w:val="0015065F"/>
    <w:rsid w:val="00150944"/>
    <w:rsid w:val="001509B3"/>
    <w:rsid w:val="00150C57"/>
    <w:rsid w:val="0015187D"/>
    <w:rsid w:val="00152AD6"/>
    <w:rsid w:val="00152B29"/>
    <w:rsid w:val="00153276"/>
    <w:rsid w:val="001533C1"/>
    <w:rsid w:val="001533F6"/>
    <w:rsid w:val="001550B7"/>
    <w:rsid w:val="00155A07"/>
    <w:rsid w:val="00155B01"/>
    <w:rsid w:val="001563AA"/>
    <w:rsid w:val="0015646A"/>
    <w:rsid w:val="00156F75"/>
    <w:rsid w:val="0016028A"/>
    <w:rsid w:val="00160316"/>
    <w:rsid w:val="00161B93"/>
    <w:rsid w:val="0016275E"/>
    <w:rsid w:val="00162C21"/>
    <w:rsid w:val="00163414"/>
    <w:rsid w:val="00163E6A"/>
    <w:rsid w:val="00164095"/>
    <w:rsid w:val="001649D3"/>
    <w:rsid w:val="00165082"/>
    <w:rsid w:val="001658E4"/>
    <w:rsid w:val="00165E93"/>
    <w:rsid w:val="0016621C"/>
    <w:rsid w:val="00166D9E"/>
    <w:rsid w:val="00166DCA"/>
    <w:rsid w:val="001670A2"/>
    <w:rsid w:val="0016718F"/>
    <w:rsid w:val="0016719C"/>
    <w:rsid w:val="001702AC"/>
    <w:rsid w:val="00170A11"/>
    <w:rsid w:val="00171F1B"/>
    <w:rsid w:val="00173E3D"/>
    <w:rsid w:val="0017404C"/>
    <w:rsid w:val="00174320"/>
    <w:rsid w:val="001747AB"/>
    <w:rsid w:val="001769F1"/>
    <w:rsid w:val="00177387"/>
    <w:rsid w:val="0017776D"/>
    <w:rsid w:val="00177891"/>
    <w:rsid w:val="001779D5"/>
    <w:rsid w:val="00177DCB"/>
    <w:rsid w:val="00180811"/>
    <w:rsid w:val="0018142F"/>
    <w:rsid w:val="00181AA2"/>
    <w:rsid w:val="00181BA0"/>
    <w:rsid w:val="00182597"/>
    <w:rsid w:val="001827ED"/>
    <w:rsid w:val="00182E12"/>
    <w:rsid w:val="00183168"/>
    <w:rsid w:val="001834F0"/>
    <w:rsid w:val="001835E0"/>
    <w:rsid w:val="00183856"/>
    <w:rsid w:val="001846C1"/>
    <w:rsid w:val="00184822"/>
    <w:rsid w:val="00184F2B"/>
    <w:rsid w:val="00185257"/>
    <w:rsid w:val="00185490"/>
    <w:rsid w:val="001862AC"/>
    <w:rsid w:val="0018753E"/>
    <w:rsid w:val="0019133E"/>
    <w:rsid w:val="001913E0"/>
    <w:rsid w:val="00191AF0"/>
    <w:rsid w:val="00191BF2"/>
    <w:rsid w:val="00191F16"/>
    <w:rsid w:val="0019202B"/>
    <w:rsid w:val="00192462"/>
    <w:rsid w:val="001928F6"/>
    <w:rsid w:val="00192947"/>
    <w:rsid w:val="0019297A"/>
    <w:rsid w:val="00192AB5"/>
    <w:rsid w:val="001930B4"/>
    <w:rsid w:val="0019413D"/>
    <w:rsid w:val="001946CF"/>
    <w:rsid w:val="00194CAD"/>
    <w:rsid w:val="00195A2A"/>
    <w:rsid w:val="001964EC"/>
    <w:rsid w:val="00196CB6"/>
    <w:rsid w:val="00196EEF"/>
    <w:rsid w:val="00197637"/>
    <w:rsid w:val="001978AB"/>
    <w:rsid w:val="00197C6E"/>
    <w:rsid w:val="00197D83"/>
    <w:rsid w:val="00197EE7"/>
    <w:rsid w:val="001A06BE"/>
    <w:rsid w:val="001A1186"/>
    <w:rsid w:val="001A1BF0"/>
    <w:rsid w:val="001A1C68"/>
    <w:rsid w:val="001A261B"/>
    <w:rsid w:val="001A2B78"/>
    <w:rsid w:val="001A2F0B"/>
    <w:rsid w:val="001A320D"/>
    <w:rsid w:val="001A3B27"/>
    <w:rsid w:val="001A3F50"/>
    <w:rsid w:val="001A415A"/>
    <w:rsid w:val="001A4A56"/>
    <w:rsid w:val="001A4B54"/>
    <w:rsid w:val="001A5369"/>
    <w:rsid w:val="001A559D"/>
    <w:rsid w:val="001A55B8"/>
    <w:rsid w:val="001A5A96"/>
    <w:rsid w:val="001A5B68"/>
    <w:rsid w:val="001A5F3E"/>
    <w:rsid w:val="001A5FAF"/>
    <w:rsid w:val="001A61FB"/>
    <w:rsid w:val="001A6584"/>
    <w:rsid w:val="001A660D"/>
    <w:rsid w:val="001A7CC5"/>
    <w:rsid w:val="001B12B0"/>
    <w:rsid w:val="001B1BFE"/>
    <w:rsid w:val="001B24BE"/>
    <w:rsid w:val="001B29C8"/>
    <w:rsid w:val="001B2A30"/>
    <w:rsid w:val="001B2A6F"/>
    <w:rsid w:val="001B35AB"/>
    <w:rsid w:val="001B37D3"/>
    <w:rsid w:val="001B455B"/>
    <w:rsid w:val="001B4F85"/>
    <w:rsid w:val="001B51A1"/>
    <w:rsid w:val="001B5585"/>
    <w:rsid w:val="001B5CDB"/>
    <w:rsid w:val="001B5EC1"/>
    <w:rsid w:val="001B66C1"/>
    <w:rsid w:val="001B7B06"/>
    <w:rsid w:val="001C0224"/>
    <w:rsid w:val="001C0EAF"/>
    <w:rsid w:val="001C1163"/>
    <w:rsid w:val="001C15BE"/>
    <w:rsid w:val="001C1C89"/>
    <w:rsid w:val="001C23EC"/>
    <w:rsid w:val="001C29BB"/>
    <w:rsid w:val="001C2FCB"/>
    <w:rsid w:val="001C31D6"/>
    <w:rsid w:val="001C36D2"/>
    <w:rsid w:val="001C3943"/>
    <w:rsid w:val="001C3D0F"/>
    <w:rsid w:val="001C3F9A"/>
    <w:rsid w:val="001C44C7"/>
    <w:rsid w:val="001C4ACE"/>
    <w:rsid w:val="001C4E89"/>
    <w:rsid w:val="001C4E8B"/>
    <w:rsid w:val="001C4EE2"/>
    <w:rsid w:val="001C557A"/>
    <w:rsid w:val="001C5748"/>
    <w:rsid w:val="001C5812"/>
    <w:rsid w:val="001C5ED7"/>
    <w:rsid w:val="001C5F9D"/>
    <w:rsid w:val="001C6D7A"/>
    <w:rsid w:val="001C6FD5"/>
    <w:rsid w:val="001C72F4"/>
    <w:rsid w:val="001D089B"/>
    <w:rsid w:val="001D0912"/>
    <w:rsid w:val="001D0D31"/>
    <w:rsid w:val="001D0E51"/>
    <w:rsid w:val="001D1577"/>
    <w:rsid w:val="001D17A9"/>
    <w:rsid w:val="001D18DC"/>
    <w:rsid w:val="001D3194"/>
    <w:rsid w:val="001D3229"/>
    <w:rsid w:val="001D35EF"/>
    <w:rsid w:val="001D3E55"/>
    <w:rsid w:val="001D4522"/>
    <w:rsid w:val="001D5218"/>
    <w:rsid w:val="001D5959"/>
    <w:rsid w:val="001D5D5A"/>
    <w:rsid w:val="001D68E9"/>
    <w:rsid w:val="001D7203"/>
    <w:rsid w:val="001D75F6"/>
    <w:rsid w:val="001D76E1"/>
    <w:rsid w:val="001D7DA4"/>
    <w:rsid w:val="001E04F2"/>
    <w:rsid w:val="001E133A"/>
    <w:rsid w:val="001E16E7"/>
    <w:rsid w:val="001E18A8"/>
    <w:rsid w:val="001E1A84"/>
    <w:rsid w:val="001E2AB7"/>
    <w:rsid w:val="001E365C"/>
    <w:rsid w:val="001E3F83"/>
    <w:rsid w:val="001E43BD"/>
    <w:rsid w:val="001E4B65"/>
    <w:rsid w:val="001E5303"/>
    <w:rsid w:val="001E5CF1"/>
    <w:rsid w:val="001E60ED"/>
    <w:rsid w:val="001E636D"/>
    <w:rsid w:val="001E6D4B"/>
    <w:rsid w:val="001E794A"/>
    <w:rsid w:val="001E796B"/>
    <w:rsid w:val="001E7C74"/>
    <w:rsid w:val="001F0630"/>
    <w:rsid w:val="001F0EA0"/>
    <w:rsid w:val="001F2B0D"/>
    <w:rsid w:val="001F33AC"/>
    <w:rsid w:val="001F37D6"/>
    <w:rsid w:val="001F3FF8"/>
    <w:rsid w:val="001F4902"/>
    <w:rsid w:val="001F4E2B"/>
    <w:rsid w:val="001F4F66"/>
    <w:rsid w:val="001F58BE"/>
    <w:rsid w:val="001F5B99"/>
    <w:rsid w:val="001F6A6A"/>
    <w:rsid w:val="001F7025"/>
    <w:rsid w:val="001F7CFC"/>
    <w:rsid w:val="001F7DEF"/>
    <w:rsid w:val="00200142"/>
    <w:rsid w:val="0020053B"/>
    <w:rsid w:val="00201596"/>
    <w:rsid w:val="0020261D"/>
    <w:rsid w:val="0020269E"/>
    <w:rsid w:val="002029F3"/>
    <w:rsid w:val="00203849"/>
    <w:rsid w:val="00203977"/>
    <w:rsid w:val="00203A28"/>
    <w:rsid w:val="00203CDC"/>
    <w:rsid w:val="0020420E"/>
    <w:rsid w:val="00204236"/>
    <w:rsid w:val="002047C5"/>
    <w:rsid w:val="00205060"/>
    <w:rsid w:val="0020585D"/>
    <w:rsid w:val="00205A7F"/>
    <w:rsid w:val="0020640D"/>
    <w:rsid w:val="00206AEA"/>
    <w:rsid w:val="00207EE5"/>
    <w:rsid w:val="00210106"/>
    <w:rsid w:val="00210216"/>
    <w:rsid w:val="00210A9E"/>
    <w:rsid w:val="0021277D"/>
    <w:rsid w:val="0021286C"/>
    <w:rsid w:val="00212F92"/>
    <w:rsid w:val="002134EB"/>
    <w:rsid w:val="00214859"/>
    <w:rsid w:val="00215A6E"/>
    <w:rsid w:val="00215DE8"/>
    <w:rsid w:val="00216147"/>
    <w:rsid w:val="002165F2"/>
    <w:rsid w:val="0021714F"/>
    <w:rsid w:val="00217566"/>
    <w:rsid w:val="002178AE"/>
    <w:rsid w:val="00217E4B"/>
    <w:rsid w:val="00222D9E"/>
    <w:rsid w:val="00223216"/>
    <w:rsid w:val="00223471"/>
    <w:rsid w:val="0022371A"/>
    <w:rsid w:val="00223FE7"/>
    <w:rsid w:val="00224B03"/>
    <w:rsid w:val="0022508B"/>
    <w:rsid w:val="002261FA"/>
    <w:rsid w:val="00226B04"/>
    <w:rsid w:val="00226D38"/>
    <w:rsid w:val="00226E85"/>
    <w:rsid w:val="0022705C"/>
    <w:rsid w:val="00227F07"/>
    <w:rsid w:val="00230844"/>
    <w:rsid w:val="00230890"/>
    <w:rsid w:val="002309AB"/>
    <w:rsid w:val="00231177"/>
    <w:rsid w:val="002317C9"/>
    <w:rsid w:val="00231A35"/>
    <w:rsid w:val="00231E01"/>
    <w:rsid w:val="00232A4F"/>
    <w:rsid w:val="00232C29"/>
    <w:rsid w:val="00232F4D"/>
    <w:rsid w:val="002335DC"/>
    <w:rsid w:val="00233913"/>
    <w:rsid w:val="00233FCD"/>
    <w:rsid w:val="002366E1"/>
    <w:rsid w:val="00236708"/>
    <w:rsid w:val="00240D71"/>
    <w:rsid w:val="002413E6"/>
    <w:rsid w:val="00241836"/>
    <w:rsid w:val="00241C2C"/>
    <w:rsid w:val="00242D44"/>
    <w:rsid w:val="002446FD"/>
    <w:rsid w:val="00245E10"/>
    <w:rsid w:val="00246391"/>
    <w:rsid w:val="00246695"/>
    <w:rsid w:val="0024728D"/>
    <w:rsid w:val="00247520"/>
    <w:rsid w:val="00247958"/>
    <w:rsid w:val="002502DF"/>
    <w:rsid w:val="002502EC"/>
    <w:rsid w:val="00250648"/>
    <w:rsid w:val="00251279"/>
    <w:rsid w:val="002515A6"/>
    <w:rsid w:val="00251841"/>
    <w:rsid w:val="00251A81"/>
    <w:rsid w:val="00251F95"/>
    <w:rsid w:val="00252D6C"/>
    <w:rsid w:val="00252F48"/>
    <w:rsid w:val="00253770"/>
    <w:rsid w:val="00253CDB"/>
    <w:rsid w:val="00253EC2"/>
    <w:rsid w:val="0025422A"/>
    <w:rsid w:val="00254971"/>
    <w:rsid w:val="00254A53"/>
    <w:rsid w:val="00254D8F"/>
    <w:rsid w:val="00255536"/>
    <w:rsid w:val="0025575E"/>
    <w:rsid w:val="00256189"/>
    <w:rsid w:val="0025647F"/>
    <w:rsid w:val="00256618"/>
    <w:rsid w:val="00256C32"/>
    <w:rsid w:val="00256F80"/>
    <w:rsid w:val="002606F9"/>
    <w:rsid w:val="00261191"/>
    <w:rsid w:val="00261CE8"/>
    <w:rsid w:val="00261DEB"/>
    <w:rsid w:val="00261FB1"/>
    <w:rsid w:val="00262670"/>
    <w:rsid w:val="00263752"/>
    <w:rsid w:val="00263C11"/>
    <w:rsid w:val="00263DB3"/>
    <w:rsid w:val="00263E95"/>
    <w:rsid w:val="002640CB"/>
    <w:rsid w:val="0026434B"/>
    <w:rsid w:val="00264519"/>
    <w:rsid w:val="00264535"/>
    <w:rsid w:val="002650F3"/>
    <w:rsid w:val="002656F8"/>
    <w:rsid w:val="00265D53"/>
    <w:rsid w:val="00266407"/>
    <w:rsid w:val="0026677B"/>
    <w:rsid w:val="00266895"/>
    <w:rsid w:val="002669EB"/>
    <w:rsid w:val="00266A64"/>
    <w:rsid w:val="00266B28"/>
    <w:rsid w:val="00266BB0"/>
    <w:rsid w:val="00266C08"/>
    <w:rsid w:val="00266CFE"/>
    <w:rsid w:val="002679B6"/>
    <w:rsid w:val="00267D7C"/>
    <w:rsid w:val="00270C45"/>
    <w:rsid w:val="00271270"/>
    <w:rsid w:val="00271D30"/>
    <w:rsid w:val="0027204E"/>
    <w:rsid w:val="0027220B"/>
    <w:rsid w:val="002725E0"/>
    <w:rsid w:val="0027277E"/>
    <w:rsid w:val="002733EB"/>
    <w:rsid w:val="00274CCC"/>
    <w:rsid w:val="00275A66"/>
    <w:rsid w:val="00276009"/>
    <w:rsid w:val="00276BE3"/>
    <w:rsid w:val="00277416"/>
    <w:rsid w:val="002776AF"/>
    <w:rsid w:val="002777FF"/>
    <w:rsid w:val="00277EC8"/>
    <w:rsid w:val="002808E7"/>
    <w:rsid w:val="0028120C"/>
    <w:rsid w:val="00281244"/>
    <w:rsid w:val="00281406"/>
    <w:rsid w:val="002815C7"/>
    <w:rsid w:val="00281A06"/>
    <w:rsid w:val="00282037"/>
    <w:rsid w:val="002827B7"/>
    <w:rsid w:val="00282F70"/>
    <w:rsid w:val="00282FFB"/>
    <w:rsid w:val="00283E72"/>
    <w:rsid w:val="0028424B"/>
    <w:rsid w:val="002844B5"/>
    <w:rsid w:val="00285651"/>
    <w:rsid w:val="0028575B"/>
    <w:rsid w:val="00285D52"/>
    <w:rsid w:val="00285E17"/>
    <w:rsid w:val="00286328"/>
    <w:rsid w:val="00286A57"/>
    <w:rsid w:val="00286AA1"/>
    <w:rsid w:val="00286B68"/>
    <w:rsid w:val="00286F00"/>
    <w:rsid w:val="00287005"/>
    <w:rsid w:val="002902BB"/>
    <w:rsid w:val="0029111B"/>
    <w:rsid w:val="0029153F"/>
    <w:rsid w:val="00291D7C"/>
    <w:rsid w:val="002929C3"/>
    <w:rsid w:val="00293315"/>
    <w:rsid w:val="00293B66"/>
    <w:rsid w:val="002948C1"/>
    <w:rsid w:val="00295331"/>
    <w:rsid w:val="00296A01"/>
    <w:rsid w:val="00296C1B"/>
    <w:rsid w:val="00296EB4"/>
    <w:rsid w:val="0029762E"/>
    <w:rsid w:val="00297670"/>
    <w:rsid w:val="00297AAC"/>
    <w:rsid w:val="002A091A"/>
    <w:rsid w:val="002A2276"/>
    <w:rsid w:val="002A2DE6"/>
    <w:rsid w:val="002A2EB3"/>
    <w:rsid w:val="002A3117"/>
    <w:rsid w:val="002A3801"/>
    <w:rsid w:val="002A3A66"/>
    <w:rsid w:val="002A3D1A"/>
    <w:rsid w:val="002A46A9"/>
    <w:rsid w:val="002A5333"/>
    <w:rsid w:val="002A538F"/>
    <w:rsid w:val="002A5634"/>
    <w:rsid w:val="002A5BAA"/>
    <w:rsid w:val="002A630B"/>
    <w:rsid w:val="002A669B"/>
    <w:rsid w:val="002A6A51"/>
    <w:rsid w:val="002B0546"/>
    <w:rsid w:val="002B0616"/>
    <w:rsid w:val="002B072E"/>
    <w:rsid w:val="002B0F58"/>
    <w:rsid w:val="002B10EF"/>
    <w:rsid w:val="002B157E"/>
    <w:rsid w:val="002B18DC"/>
    <w:rsid w:val="002B1B05"/>
    <w:rsid w:val="002B1EA8"/>
    <w:rsid w:val="002B34DC"/>
    <w:rsid w:val="002B3A8B"/>
    <w:rsid w:val="002B3A8C"/>
    <w:rsid w:val="002B3BE8"/>
    <w:rsid w:val="002B3D7B"/>
    <w:rsid w:val="002B40DE"/>
    <w:rsid w:val="002B515E"/>
    <w:rsid w:val="002B517F"/>
    <w:rsid w:val="002B5532"/>
    <w:rsid w:val="002B56F2"/>
    <w:rsid w:val="002B57C5"/>
    <w:rsid w:val="002B57DB"/>
    <w:rsid w:val="002B598A"/>
    <w:rsid w:val="002B62F2"/>
    <w:rsid w:val="002B692F"/>
    <w:rsid w:val="002B7316"/>
    <w:rsid w:val="002B7E10"/>
    <w:rsid w:val="002C0564"/>
    <w:rsid w:val="002C0689"/>
    <w:rsid w:val="002C094B"/>
    <w:rsid w:val="002C0E99"/>
    <w:rsid w:val="002C2447"/>
    <w:rsid w:val="002C3A8D"/>
    <w:rsid w:val="002C458E"/>
    <w:rsid w:val="002C4676"/>
    <w:rsid w:val="002C4FC5"/>
    <w:rsid w:val="002C52B6"/>
    <w:rsid w:val="002C54A9"/>
    <w:rsid w:val="002C5847"/>
    <w:rsid w:val="002C5DD9"/>
    <w:rsid w:val="002C66C8"/>
    <w:rsid w:val="002C66FA"/>
    <w:rsid w:val="002C6DA8"/>
    <w:rsid w:val="002C76E7"/>
    <w:rsid w:val="002D04C7"/>
    <w:rsid w:val="002D0AFF"/>
    <w:rsid w:val="002D12A2"/>
    <w:rsid w:val="002D2AE3"/>
    <w:rsid w:val="002D3836"/>
    <w:rsid w:val="002D4195"/>
    <w:rsid w:val="002D4311"/>
    <w:rsid w:val="002D4870"/>
    <w:rsid w:val="002D4E8F"/>
    <w:rsid w:val="002D5087"/>
    <w:rsid w:val="002D51E7"/>
    <w:rsid w:val="002D64AF"/>
    <w:rsid w:val="002D7408"/>
    <w:rsid w:val="002D76E3"/>
    <w:rsid w:val="002E07D2"/>
    <w:rsid w:val="002E0BA8"/>
    <w:rsid w:val="002E1036"/>
    <w:rsid w:val="002E134F"/>
    <w:rsid w:val="002E14E2"/>
    <w:rsid w:val="002E183B"/>
    <w:rsid w:val="002E18EF"/>
    <w:rsid w:val="002E215D"/>
    <w:rsid w:val="002E3277"/>
    <w:rsid w:val="002E3FB7"/>
    <w:rsid w:val="002E53C2"/>
    <w:rsid w:val="002E6093"/>
    <w:rsid w:val="002E62CB"/>
    <w:rsid w:val="002E66AE"/>
    <w:rsid w:val="002E695A"/>
    <w:rsid w:val="002E7C2B"/>
    <w:rsid w:val="002E7F9A"/>
    <w:rsid w:val="002F0497"/>
    <w:rsid w:val="002F113C"/>
    <w:rsid w:val="002F1446"/>
    <w:rsid w:val="002F18FF"/>
    <w:rsid w:val="002F1A04"/>
    <w:rsid w:val="002F1BA4"/>
    <w:rsid w:val="002F1E23"/>
    <w:rsid w:val="002F1F06"/>
    <w:rsid w:val="002F27A7"/>
    <w:rsid w:val="002F2AA3"/>
    <w:rsid w:val="002F2FCB"/>
    <w:rsid w:val="002F3249"/>
    <w:rsid w:val="002F338B"/>
    <w:rsid w:val="002F3E33"/>
    <w:rsid w:val="002F3EC2"/>
    <w:rsid w:val="002F49A9"/>
    <w:rsid w:val="002F4FE3"/>
    <w:rsid w:val="002F53A5"/>
    <w:rsid w:val="002F5646"/>
    <w:rsid w:val="002F5F65"/>
    <w:rsid w:val="002F6261"/>
    <w:rsid w:val="00300687"/>
    <w:rsid w:val="00300D9A"/>
    <w:rsid w:val="00301659"/>
    <w:rsid w:val="00301795"/>
    <w:rsid w:val="003018A7"/>
    <w:rsid w:val="00301AC7"/>
    <w:rsid w:val="00301E9E"/>
    <w:rsid w:val="00302629"/>
    <w:rsid w:val="0030315F"/>
    <w:rsid w:val="00303F13"/>
    <w:rsid w:val="00304341"/>
    <w:rsid w:val="003045BF"/>
    <w:rsid w:val="00305375"/>
    <w:rsid w:val="0030575D"/>
    <w:rsid w:val="003059F5"/>
    <w:rsid w:val="00305D5A"/>
    <w:rsid w:val="00305F38"/>
    <w:rsid w:val="00306AC5"/>
    <w:rsid w:val="003075CF"/>
    <w:rsid w:val="00307FE4"/>
    <w:rsid w:val="00310307"/>
    <w:rsid w:val="00310980"/>
    <w:rsid w:val="00310C82"/>
    <w:rsid w:val="00310D9B"/>
    <w:rsid w:val="00312260"/>
    <w:rsid w:val="00312489"/>
    <w:rsid w:val="003125BC"/>
    <w:rsid w:val="003128C5"/>
    <w:rsid w:val="00312A0C"/>
    <w:rsid w:val="00312D60"/>
    <w:rsid w:val="003131C8"/>
    <w:rsid w:val="00313A1B"/>
    <w:rsid w:val="00313BFE"/>
    <w:rsid w:val="003141B2"/>
    <w:rsid w:val="00314959"/>
    <w:rsid w:val="00314A3B"/>
    <w:rsid w:val="00314E30"/>
    <w:rsid w:val="00315D9C"/>
    <w:rsid w:val="00315E2E"/>
    <w:rsid w:val="00315FF6"/>
    <w:rsid w:val="003169E3"/>
    <w:rsid w:val="00316D33"/>
    <w:rsid w:val="00317016"/>
    <w:rsid w:val="00317880"/>
    <w:rsid w:val="00317EBD"/>
    <w:rsid w:val="00320862"/>
    <w:rsid w:val="00320C18"/>
    <w:rsid w:val="00320F9C"/>
    <w:rsid w:val="00321561"/>
    <w:rsid w:val="003223EB"/>
    <w:rsid w:val="00322856"/>
    <w:rsid w:val="003231B4"/>
    <w:rsid w:val="003237AF"/>
    <w:rsid w:val="00323B66"/>
    <w:rsid w:val="003242F8"/>
    <w:rsid w:val="003244AD"/>
    <w:rsid w:val="00325369"/>
    <w:rsid w:val="00325A8E"/>
    <w:rsid w:val="003266A9"/>
    <w:rsid w:val="00327580"/>
    <w:rsid w:val="00327871"/>
    <w:rsid w:val="003278EA"/>
    <w:rsid w:val="00327FF8"/>
    <w:rsid w:val="003307D8"/>
    <w:rsid w:val="003309CF"/>
    <w:rsid w:val="00330DB3"/>
    <w:rsid w:val="00330E50"/>
    <w:rsid w:val="003311D7"/>
    <w:rsid w:val="003314F0"/>
    <w:rsid w:val="00331805"/>
    <w:rsid w:val="00332A9F"/>
    <w:rsid w:val="00333037"/>
    <w:rsid w:val="00333258"/>
    <w:rsid w:val="00333DB5"/>
    <w:rsid w:val="00333E36"/>
    <w:rsid w:val="003341B3"/>
    <w:rsid w:val="0033584B"/>
    <w:rsid w:val="00335A01"/>
    <w:rsid w:val="00336688"/>
    <w:rsid w:val="00336B09"/>
    <w:rsid w:val="003370F8"/>
    <w:rsid w:val="00337CCE"/>
    <w:rsid w:val="00337D1B"/>
    <w:rsid w:val="003400BB"/>
    <w:rsid w:val="003405AF"/>
    <w:rsid w:val="00341898"/>
    <w:rsid w:val="00341A45"/>
    <w:rsid w:val="00341FB0"/>
    <w:rsid w:val="003436F7"/>
    <w:rsid w:val="00343D1E"/>
    <w:rsid w:val="00344584"/>
    <w:rsid w:val="003446BF"/>
    <w:rsid w:val="00344964"/>
    <w:rsid w:val="0034499E"/>
    <w:rsid w:val="00344B01"/>
    <w:rsid w:val="00344C2B"/>
    <w:rsid w:val="00345D18"/>
    <w:rsid w:val="003469B2"/>
    <w:rsid w:val="00350505"/>
    <w:rsid w:val="00350C61"/>
    <w:rsid w:val="00351050"/>
    <w:rsid w:val="0035113B"/>
    <w:rsid w:val="00351914"/>
    <w:rsid w:val="00351A76"/>
    <w:rsid w:val="00351EFE"/>
    <w:rsid w:val="00352A06"/>
    <w:rsid w:val="00352CF3"/>
    <w:rsid w:val="00353366"/>
    <w:rsid w:val="00353D60"/>
    <w:rsid w:val="00353E2B"/>
    <w:rsid w:val="003540BA"/>
    <w:rsid w:val="003542EB"/>
    <w:rsid w:val="00355C29"/>
    <w:rsid w:val="00356365"/>
    <w:rsid w:val="003567F5"/>
    <w:rsid w:val="003570F7"/>
    <w:rsid w:val="00357168"/>
    <w:rsid w:val="00357713"/>
    <w:rsid w:val="003578AD"/>
    <w:rsid w:val="00360634"/>
    <w:rsid w:val="00360871"/>
    <w:rsid w:val="00360A22"/>
    <w:rsid w:val="00360B26"/>
    <w:rsid w:val="00360F21"/>
    <w:rsid w:val="00360FEB"/>
    <w:rsid w:val="003619EB"/>
    <w:rsid w:val="00361C10"/>
    <w:rsid w:val="003620AC"/>
    <w:rsid w:val="00362361"/>
    <w:rsid w:val="003625D0"/>
    <w:rsid w:val="00363025"/>
    <w:rsid w:val="003635F6"/>
    <w:rsid w:val="003638C6"/>
    <w:rsid w:val="00363B07"/>
    <w:rsid w:val="00364498"/>
    <w:rsid w:val="0036492F"/>
    <w:rsid w:val="00364A53"/>
    <w:rsid w:val="0036541E"/>
    <w:rsid w:val="003655CA"/>
    <w:rsid w:val="00365715"/>
    <w:rsid w:val="0036592E"/>
    <w:rsid w:val="00365F97"/>
    <w:rsid w:val="0036656C"/>
    <w:rsid w:val="0036691A"/>
    <w:rsid w:val="00366A51"/>
    <w:rsid w:val="00366B6C"/>
    <w:rsid w:val="0036727C"/>
    <w:rsid w:val="0036770B"/>
    <w:rsid w:val="00367B51"/>
    <w:rsid w:val="00367E62"/>
    <w:rsid w:val="00370BD5"/>
    <w:rsid w:val="00370EE3"/>
    <w:rsid w:val="00370F35"/>
    <w:rsid w:val="00371AC4"/>
    <w:rsid w:val="00372607"/>
    <w:rsid w:val="0037370F"/>
    <w:rsid w:val="003737F1"/>
    <w:rsid w:val="00373839"/>
    <w:rsid w:val="0037452F"/>
    <w:rsid w:val="003753F9"/>
    <w:rsid w:val="003755FE"/>
    <w:rsid w:val="0037565D"/>
    <w:rsid w:val="00375F7D"/>
    <w:rsid w:val="00376E77"/>
    <w:rsid w:val="00376F86"/>
    <w:rsid w:val="00377026"/>
    <w:rsid w:val="00377557"/>
    <w:rsid w:val="003777E8"/>
    <w:rsid w:val="00377CB0"/>
    <w:rsid w:val="00380FE2"/>
    <w:rsid w:val="00381A3A"/>
    <w:rsid w:val="00382143"/>
    <w:rsid w:val="00382692"/>
    <w:rsid w:val="00382EFE"/>
    <w:rsid w:val="00382EFF"/>
    <w:rsid w:val="0038306D"/>
    <w:rsid w:val="00383657"/>
    <w:rsid w:val="00383BC9"/>
    <w:rsid w:val="00384849"/>
    <w:rsid w:val="00384A50"/>
    <w:rsid w:val="00386A2B"/>
    <w:rsid w:val="00386F8E"/>
    <w:rsid w:val="00387445"/>
    <w:rsid w:val="0038769D"/>
    <w:rsid w:val="00387E92"/>
    <w:rsid w:val="00390CEA"/>
    <w:rsid w:val="00390DED"/>
    <w:rsid w:val="00390FDC"/>
    <w:rsid w:val="00391AC9"/>
    <w:rsid w:val="003924BA"/>
    <w:rsid w:val="0039290C"/>
    <w:rsid w:val="0039329A"/>
    <w:rsid w:val="003933F5"/>
    <w:rsid w:val="00393536"/>
    <w:rsid w:val="0039371C"/>
    <w:rsid w:val="00395199"/>
    <w:rsid w:val="00395262"/>
    <w:rsid w:val="003958DE"/>
    <w:rsid w:val="00395CE3"/>
    <w:rsid w:val="0039610E"/>
    <w:rsid w:val="00396443"/>
    <w:rsid w:val="00396CBF"/>
    <w:rsid w:val="0039730B"/>
    <w:rsid w:val="003A24EC"/>
    <w:rsid w:val="003A3737"/>
    <w:rsid w:val="003A446F"/>
    <w:rsid w:val="003A4D76"/>
    <w:rsid w:val="003A5105"/>
    <w:rsid w:val="003A5EEF"/>
    <w:rsid w:val="003A67C9"/>
    <w:rsid w:val="003A6863"/>
    <w:rsid w:val="003A6A6D"/>
    <w:rsid w:val="003A6E3F"/>
    <w:rsid w:val="003A7219"/>
    <w:rsid w:val="003A7288"/>
    <w:rsid w:val="003A73B7"/>
    <w:rsid w:val="003A7A64"/>
    <w:rsid w:val="003B0B86"/>
    <w:rsid w:val="003B16C8"/>
    <w:rsid w:val="003B174F"/>
    <w:rsid w:val="003B1A62"/>
    <w:rsid w:val="003B1BD6"/>
    <w:rsid w:val="003B1C1C"/>
    <w:rsid w:val="003B1CC3"/>
    <w:rsid w:val="003B211A"/>
    <w:rsid w:val="003B2332"/>
    <w:rsid w:val="003B2B5C"/>
    <w:rsid w:val="003B2EED"/>
    <w:rsid w:val="003B3B18"/>
    <w:rsid w:val="003B3ECA"/>
    <w:rsid w:val="003B4040"/>
    <w:rsid w:val="003B4B58"/>
    <w:rsid w:val="003B4FC9"/>
    <w:rsid w:val="003B516C"/>
    <w:rsid w:val="003B55B7"/>
    <w:rsid w:val="003B5F87"/>
    <w:rsid w:val="003B6D0C"/>
    <w:rsid w:val="003B6F31"/>
    <w:rsid w:val="003B75C7"/>
    <w:rsid w:val="003B7F09"/>
    <w:rsid w:val="003C1E23"/>
    <w:rsid w:val="003C1F4B"/>
    <w:rsid w:val="003C21A2"/>
    <w:rsid w:val="003C2A5C"/>
    <w:rsid w:val="003C2D9F"/>
    <w:rsid w:val="003C309F"/>
    <w:rsid w:val="003C314D"/>
    <w:rsid w:val="003C3B2A"/>
    <w:rsid w:val="003C47EB"/>
    <w:rsid w:val="003C5554"/>
    <w:rsid w:val="003C5C80"/>
    <w:rsid w:val="003C63D2"/>
    <w:rsid w:val="003C6548"/>
    <w:rsid w:val="003C6581"/>
    <w:rsid w:val="003C6DFE"/>
    <w:rsid w:val="003C6F5F"/>
    <w:rsid w:val="003C7273"/>
    <w:rsid w:val="003C763D"/>
    <w:rsid w:val="003C7851"/>
    <w:rsid w:val="003C78DA"/>
    <w:rsid w:val="003C7E4D"/>
    <w:rsid w:val="003D0B8C"/>
    <w:rsid w:val="003D1B5C"/>
    <w:rsid w:val="003D1C7A"/>
    <w:rsid w:val="003D21B0"/>
    <w:rsid w:val="003D2407"/>
    <w:rsid w:val="003D249E"/>
    <w:rsid w:val="003D290C"/>
    <w:rsid w:val="003D3458"/>
    <w:rsid w:val="003D52AC"/>
    <w:rsid w:val="003D52DC"/>
    <w:rsid w:val="003D549C"/>
    <w:rsid w:val="003D6199"/>
    <w:rsid w:val="003D6399"/>
    <w:rsid w:val="003D6652"/>
    <w:rsid w:val="003D70E4"/>
    <w:rsid w:val="003D7575"/>
    <w:rsid w:val="003E0048"/>
    <w:rsid w:val="003E10A8"/>
    <w:rsid w:val="003E1141"/>
    <w:rsid w:val="003E1909"/>
    <w:rsid w:val="003E1BF5"/>
    <w:rsid w:val="003E1D8F"/>
    <w:rsid w:val="003E20BF"/>
    <w:rsid w:val="003E23D7"/>
    <w:rsid w:val="003E2BB0"/>
    <w:rsid w:val="003E365E"/>
    <w:rsid w:val="003E3837"/>
    <w:rsid w:val="003E3900"/>
    <w:rsid w:val="003E45AD"/>
    <w:rsid w:val="003E4801"/>
    <w:rsid w:val="003E4D29"/>
    <w:rsid w:val="003E617F"/>
    <w:rsid w:val="003E76FA"/>
    <w:rsid w:val="003E7E32"/>
    <w:rsid w:val="003F01AF"/>
    <w:rsid w:val="003F02B5"/>
    <w:rsid w:val="003F043E"/>
    <w:rsid w:val="003F0863"/>
    <w:rsid w:val="003F0B62"/>
    <w:rsid w:val="003F0D01"/>
    <w:rsid w:val="003F100E"/>
    <w:rsid w:val="003F10F0"/>
    <w:rsid w:val="003F1375"/>
    <w:rsid w:val="003F1618"/>
    <w:rsid w:val="003F1879"/>
    <w:rsid w:val="003F1E79"/>
    <w:rsid w:val="003F3640"/>
    <w:rsid w:val="003F3C02"/>
    <w:rsid w:val="003F417F"/>
    <w:rsid w:val="003F4345"/>
    <w:rsid w:val="003F478C"/>
    <w:rsid w:val="003F51A1"/>
    <w:rsid w:val="003F5980"/>
    <w:rsid w:val="003F5C7A"/>
    <w:rsid w:val="003F60D1"/>
    <w:rsid w:val="003F677E"/>
    <w:rsid w:val="003F67A0"/>
    <w:rsid w:val="004008C8"/>
    <w:rsid w:val="00401BD6"/>
    <w:rsid w:val="00401D08"/>
    <w:rsid w:val="00403297"/>
    <w:rsid w:val="00403400"/>
    <w:rsid w:val="004037A3"/>
    <w:rsid w:val="00403A02"/>
    <w:rsid w:val="00403B8E"/>
    <w:rsid w:val="00403BB0"/>
    <w:rsid w:val="00403D14"/>
    <w:rsid w:val="00404B73"/>
    <w:rsid w:val="0040557A"/>
    <w:rsid w:val="004058FB"/>
    <w:rsid w:val="00406754"/>
    <w:rsid w:val="004067B1"/>
    <w:rsid w:val="00406C7C"/>
    <w:rsid w:val="00406E6E"/>
    <w:rsid w:val="004074D6"/>
    <w:rsid w:val="004078A3"/>
    <w:rsid w:val="004078B9"/>
    <w:rsid w:val="00407C17"/>
    <w:rsid w:val="00407EA3"/>
    <w:rsid w:val="00410781"/>
    <w:rsid w:val="004110C8"/>
    <w:rsid w:val="0041184D"/>
    <w:rsid w:val="0041196B"/>
    <w:rsid w:val="00411B05"/>
    <w:rsid w:val="00411DC0"/>
    <w:rsid w:val="00411E1F"/>
    <w:rsid w:val="0041287B"/>
    <w:rsid w:val="00412D8F"/>
    <w:rsid w:val="0041414F"/>
    <w:rsid w:val="0041468D"/>
    <w:rsid w:val="00414768"/>
    <w:rsid w:val="00414E7A"/>
    <w:rsid w:val="004150F8"/>
    <w:rsid w:val="00415784"/>
    <w:rsid w:val="004167A6"/>
    <w:rsid w:val="00416A58"/>
    <w:rsid w:val="00416E94"/>
    <w:rsid w:val="00417DBB"/>
    <w:rsid w:val="0042031C"/>
    <w:rsid w:val="004203F9"/>
    <w:rsid w:val="004208CF"/>
    <w:rsid w:val="00420B9D"/>
    <w:rsid w:val="00420DDA"/>
    <w:rsid w:val="0042126E"/>
    <w:rsid w:val="004214A7"/>
    <w:rsid w:val="00421A7E"/>
    <w:rsid w:val="00421F4D"/>
    <w:rsid w:val="004222E7"/>
    <w:rsid w:val="0042361D"/>
    <w:rsid w:val="0042491D"/>
    <w:rsid w:val="00425243"/>
    <w:rsid w:val="00425481"/>
    <w:rsid w:val="00425BBC"/>
    <w:rsid w:val="0042736F"/>
    <w:rsid w:val="004274FC"/>
    <w:rsid w:val="004303CB"/>
    <w:rsid w:val="00430B4A"/>
    <w:rsid w:val="00431080"/>
    <w:rsid w:val="00431744"/>
    <w:rsid w:val="004322AF"/>
    <w:rsid w:val="00432D4C"/>
    <w:rsid w:val="00432F2B"/>
    <w:rsid w:val="004335F8"/>
    <w:rsid w:val="00434967"/>
    <w:rsid w:val="00434AF9"/>
    <w:rsid w:val="00435546"/>
    <w:rsid w:val="0043563E"/>
    <w:rsid w:val="00435967"/>
    <w:rsid w:val="00435C06"/>
    <w:rsid w:val="00435CF0"/>
    <w:rsid w:val="0043640D"/>
    <w:rsid w:val="0043641B"/>
    <w:rsid w:val="0043659A"/>
    <w:rsid w:val="00436B0A"/>
    <w:rsid w:val="00436FBE"/>
    <w:rsid w:val="00437074"/>
    <w:rsid w:val="004377DA"/>
    <w:rsid w:val="00437D38"/>
    <w:rsid w:val="00440359"/>
    <w:rsid w:val="004405D6"/>
    <w:rsid w:val="004425AA"/>
    <w:rsid w:val="0044271A"/>
    <w:rsid w:val="00443408"/>
    <w:rsid w:val="00443622"/>
    <w:rsid w:val="00443C4B"/>
    <w:rsid w:val="00443E1F"/>
    <w:rsid w:val="00444661"/>
    <w:rsid w:val="004457B8"/>
    <w:rsid w:val="00445C8E"/>
    <w:rsid w:val="00445C97"/>
    <w:rsid w:val="00445F3B"/>
    <w:rsid w:val="004462A6"/>
    <w:rsid w:val="004467E0"/>
    <w:rsid w:val="00447CF2"/>
    <w:rsid w:val="00450572"/>
    <w:rsid w:val="00450C24"/>
    <w:rsid w:val="00450C4D"/>
    <w:rsid w:val="00450ED8"/>
    <w:rsid w:val="0045173B"/>
    <w:rsid w:val="0045181A"/>
    <w:rsid w:val="00451F31"/>
    <w:rsid w:val="00452269"/>
    <w:rsid w:val="00452877"/>
    <w:rsid w:val="004528B4"/>
    <w:rsid w:val="0045290D"/>
    <w:rsid w:val="00453211"/>
    <w:rsid w:val="004533D8"/>
    <w:rsid w:val="00453546"/>
    <w:rsid w:val="0045397F"/>
    <w:rsid w:val="0045399E"/>
    <w:rsid w:val="00454E7C"/>
    <w:rsid w:val="00455842"/>
    <w:rsid w:val="004558E1"/>
    <w:rsid w:val="00455AA8"/>
    <w:rsid w:val="00456767"/>
    <w:rsid w:val="00456845"/>
    <w:rsid w:val="00456CDF"/>
    <w:rsid w:val="00456D27"/>
    <w:rsid w:val="00457F3E"/>
    <w:rsid w:val="004603E7"/>
    <w:rsid w:val="0046076F"/>
    <w:rsid w:val="004611F6"/>
    <w:rsid w:val="00461A3D"/>
    <w:rsid w:val="00461FA6"/>
    <w:rsid w:val="00462CD2"/>
    <w:rsid w:val="00463A84"/>
    <w:rsid w:val="00463ADE"/>
    <w:rsid w:val="004642D6"/>
    <w:rsid w:val="004649BD"/>
    <w:rsid w:val="00464B32"/>
    <w:rsid w:val="00464B58"/>
    <w:rsid w:val="00465E62"/>
    <w:rsid w:val="004666A3"/>
    <w:rsid w:val="00466832"/>
    <w:rsid w:val="00466843"/>
    <w:rsid w:val="004671E7"/>
    <w:rsid w:val="00467E26"/>
    <w:rsid w:val="00470115"/>
    <w:rsid w:val="00470343"/>
    <w:rsid w:val="00470657"/>
    <w:rsid w:val="004708AB"/>
    <w:rsid w:val="00470B1F"/>
    <w:rsid w:val="00470CD9"/>
    <w:rsid w:val="0047299E"/>
    <w:rsid w:val="00473DD4"/>
    <w:rsid w:val="00474001"/>
    <w:rsid w:val="00474CAF"/>
    <w:rsid w:val="004751F7"/>
    <w:rsid w:val="004753AE"/>
    <w:rsid w:val="00475D1B"/>
    <w:rsid w:val="00475ED1"/>
    <w:rsid w:val="00476423"/>
    <w:rsid w:val="00476976"/>
    <w:rsid w:val="00476DD2"/>
    <w:rsid w:val="00477AF1"/>
    <w:rsid w:val="00477B9A"/>
    <w:rsid w:val="00480256"/>
    <w:rsid w:val="00481274"/>
    <w:rsid w:val="0048137D"/>
    <w:rsid w:val="00482AB8"/>
    <w:rsid w:val="00482C9E"/>
    <w:rsid w:val="004833AA"/>
    <w:rsid w:val="004836B9"/>
    <w:rsid w:val="00483C70"/>
    <w:rsid w:val="00483FAB"/>
    <w:rsid w:val="00484935"/>
    <w:rsid w:val="00484A40"/>
    <w:rsid w:val="00484EEC"/>
    <w:rsid w:val="004851C5"/>
    <w:rsid w:val="004852CE"/>
    <w:rsid w:val="004858F2"/>
    <w:rsid w:val="00485BF3"/>
    <w:rsid w:val="004879F1"/>
    <w:rsid w:val="00487BDB"/>
    <w:rsid w:val="00487D98"/>
    <w:rsid w:val="0049125B"/>
    <w:rsid w:val="00491408"/>
    <w:rsid w:val="00491481"/>
    <w:rsid w:val="0049213A"/>
    <w:rsid w:val="0049221E"/>
    <w:rsid w:val="0049249C"/>
    <w:rsid w:val="00492E9F"/>
    <w:rsid w:val="00492EF7"/>
    <w:rsid w:val="0049320C"/>
    <w:rsid w:val="0049391E"/>
    <w:rsid w:val="00494107"/>
    <w:rsid w:val="00494C59"/>
    <w:rsid w:val="0049536F"/>
    <w:rsid w:val="0049559C"/>
    <w:rsid w:val="00495C1C"/>
    <w:rsid w:val="00496816"/>
    <w:rsid w:val="00497573"/>
    <w:rsid w:val="00497977"/>
    <w:rsid w:val="004A042F"/>
    <w:rsid w:val="004A0BBF"/>
    <w:rsid w:val="004A1513"/>
    <w:rsid w:val="004A1904"/>
    <w:rsid w:val="004A1915"/>
    <w:rsid w:val="004A1BF7"/>
    <w:rsid w:val="004A1F2A"/>
    <w:rsid w:val="004A29FC"/>
    <w:rsid w:val="004A2AEF"/>
    <w:rsid w:val="004A2D3A"/>
    <w:rsid w:val="004A30CA"/>
    <w:rsid w:val="004A372C"/>
    <w:rsid w:val="004A3A9C"/>
    <w:rsid w:val="004A3DF4"/>
    <w:rsid w:val="004A45AA"/>
    <w:rsid w:val="004A4972"/>
    <w:rsid w:val="004A5393"/>
    <w:rsid w:val="004A5734"/>
    <w:rsid w:val="004A610C"/>
    <w:rsid w:val="004A627A"/>
    <w:rsid w:val="004A6FC1"/>
    <w:rsid w:val="004A7175"/>
    <w:rsid w:val="004A756C"/>
    <w:rsid w:val="004A7CC7"/>
    <w:rsid w:val="004B15E1"/>
    <w:rsid w:val="004B1FE8"/>
    <w:rsid w:val="004B2017"/>
    <w:rsid w:val="004B20D3"/>
    <w:rsid w:val="004B261A"/>
    <w:rsid w:val="004B4019"/>
    <w:rsid w:val="004B428C"/>
    <w:rsid w:val="004B45D1"/>
    <w:rsid w:val="004B491F"/>
    <w:rsid w:val="004B4C83"/>
    <w:rsid w:val="004B4D5B"/>
    <w:rsid w:val="004B4E8E"/>
    <w:rsid w:val="004B5176"/>
    <w:rsid w:val="004B51F4"/>
    <w:rsid w:val="004B52EC"/>
    <w:rsid w:val="004B5816"/>
    <w:rsid w:val="004B59DD"/>
    <w:rsid w:val="004B5B27"/>
    <w:rsid w:val="004B6BF3"/>
    <w:rsid w:val="004B7454"/>
    <w:rsid w:val="004B7581"/>
    <w:rsid w:val="004B7E32"/>
    <w:rsid w:val="004C01FF"/>
    <w:rsid w:val="004C0AE8"/>
    <w:rsid w:val="004C11E3"/>
    <w:rsid w:val="004C12C8"/>
    <w:rsid w:val="004C170E"/>
    <w:rsid w:val="004C1A66"/>
    <w:rsid w:val="004C1A70"/>
    <w:rsid w:val="004C1E23"/>
    <w:rsid w:val="004C220C"/>
    <w:rsid w:val="004C26A3"/>
    <w:rsid w:val="004C2913"/>
    <w:rsid w:val="004C3168"/>
    <w:rsid w:val="004C3578"/>
    <w:rsid w:val="004C3B08"/>
    <w:rsid w:val="004C40A0"/>
    <w:rsid w:val="004C45D2"/>
    <w:rsid w:val="004C520B"/>
    <w:rsid w:val="004C5623"/>
    <w:rsid w:val="004C5ABD"/>
    <w:rsid w:val="004C5CE3"/>
    <w:rsid w:val="004C73BC"/>
    <w:rsid w:val="004C7607"/>
    <w:rsid w:val="004D0520"/>
    <w:rsid w:val="004D0839"/>
    <w:rsid w:val="004D224C"/>
    <w:rsid w:val="004D25E6"/>
    <w:rsid w:val="004D29BD"/>
    <w:rsid w:val="004D2B0B"/>
    <w:rsid w:val="004D3BFB"/>
    <w:rsid w:val="004D3FA3"/>
    <w:rsid w:val="004D40E5"/>
    <w:rsid w:val="004D4C16"/>
    <w:rsid w:val="004D4DA0"/>
    <w:rsid w:val="004D4F55"/>
    <w:rsid w:val="004D4F6E"/>
    <w:rsid w:val="004D506D"/>
    <w:rsid w:val="004D5675"/>
    <w:rsid w:val="004D56DD"/>
    <w:rsid w:val="004D57A7"/>
    <w:rsid w:val="004D63B4"/>
    <w:rsid w:val="004D683B"/>
    <w:rsid w:val="004D7942"/>
    <w:rsid w:val="004E0359"/>
    <w:rsid w:val="004E0493"/>
    <w:rsid w:val="004E07A1"/>
    <w:rsid w:val="004E0FC0"/>
    <w:rsid w:val="004E1E94"/>
    <w:rsid w:val="004E1F51"/>
    <w:rsid w:val="004E25D0"/>
    <w:rsid w:val="004E2672"/>
    <w:rsid w:val="004E2840"/>
    <w:rsid w:val="004E2EB3"/>
    <w:rsid w:val="004E4005"/>
    <w:rsid w:val="004E51F3"/>
    <w:rsid w:val="004E699B"/>
    <w:rsid w:val="004E71C6"/>
    <w:rsid w:val="004E78EE"/>
    <w:rsid w:val="004E7F75"/>
    <w:rsid w:val="004F0247"/>
    <w:rsid w:val="004F0635"/>
    <w:rsid w:val="004F08D6"/>
    <w:rsid w:val="004F0FC9"/>
    <w:rsid w:val="004F128B"/>
    <w:rsid w:val="004F1D4C"/>
    <w:rsid w:val="004F1DF3"/>
    <w:rsid w:val="004F2441"/>
    <w:rsid w:val="004F2646"/>
    <w:rsid w:val="004F2BC9"/>
    <w:rsid w:val="004F3A32"/>
    <w:rsid w:val="004F3AEC"/>
    <w:rsid w:val="004F41DB"/>
    <w:rsid w:val="004F46EF"/>
    <w:rsid w:val="004F4A2A"/>
    <w:rsid w:val="004F5A91"/>
    <w:rsid w:val="004F5EA5"/>
    <w:rsid w:val="004F5F4F"/>
    <w:rsid w:val="004F633F"/>
    <w:rsid w:val="004F686C"/>
    <w:rsid w:val="004F6A21"/>
    <w:rsid w:val="00500889"/>
    <w:rsid w:val="00501139"/>
    <w:rsid w:val="0050175F"/>
    <w:rsid w:val="0050195D"/>
    <w:rsid w:val="00501ACD"/>
    <w:rsid w:val="00501AE5"/>
    <w:rsid w:val="00501C0D"/>
    <w:rsid w:val="00502876"/>
    <w:rsid w:val="00502C35"/>
    <w:rsid w:val="00502E3A"/>
    <w:rsid w:val="0050373F"/>
    <w:rsid w:val="00503BCA"/>
    <w:rsid w:val="00505198"/>
    <w:rsid w:val="00505CD2"/>
    <w:rsid w:val="005061A1"/>
    <w:rsid w:val="005066D5"/>
    <w:rsid w:val="005066FD"/>
    <w:rsid w:val="00506A9C"/>
    <w:rsid w:val="005070CC"/>
    <w:rsid w:val="00507F93"/>
    <w:rsid w:val="00507FBF"/>
    <w:rsid w:val="00510898"/>
    <w:rsid w:val="0051098C"/>
    <w:rsid w:val="00510C1A"/>
    <w:rsid w:val="00510CBD"/>
    <w:rsid w:val="00511269"/>
    <w:rsid w:val="005114D6"/>
    <w:rsid w:val="00511517"/>
    <w:rsid w:val="005116F9"/>
    <w:rsid w:val="00511DE3"/>
    <w:rsid w:val="005120CF"/>
    <w:rsid w:val="00512D73"/>
    <w:rsid w:val="00512E85"/>
    <w:rsid w:val="00512F35"/>
    <w:rsid w:val="00513DE3"/>
    <w:rsid w:val="00514A66"/>
    <w:rsid w:val="00515582"/>
    <w:rsid w:val="00515621"/>
    <w:rsid w:val="00515E70"/>
    <w:rsid w:val="0051765D"/>
    <w:rsid w:val="00517DFA"/>
    <w:rsid w:val="005204F8"/>
    <w:rsid w:val="0052083B"/>
    <w:rsid w:val="00520A17"/>
    <w:rsid w:val="0052118C"/>
    <w:rsid w:val="0052149E"/>
    <w:rsid w:val="00521598"/>
    <w:rsid w:val="00521D9A"/>
    <w:rsid w:val="005221AD"/>
    <w:rsid w:val="005226C1"/>
    <w:rsid w:val="0052298A"/>
    <w:rsid w:val="00522EFA"/>
    <w:rsid w:val="00523A7A"/>
    <w:rsid w:val="00524F59"/>
    <w:rsid w:val="00524F86"/>
    <w:rsid w:val="00525181"/>
    <w:rsid w:val="00525602"/>
    <w:rsid w:val="0052570B"/>
    <w:rsid w:val="005258CB"/>
    <w:rsid w:val="00525F9E"/>
    <w:rsid w:val="00526CAC"/>
    <w:rsid w:val="005273DB"/>
    <w:rsid w:val="00527590"/>
    <w:rsid w:val="00527C03"/>
    <w:rsid w:val="005307D5"/>
    <w:rsid w:val="00530973"/>
    <w:rsid w:val="0053163A"/>
    <w:rsid w:val="00531D07"/>
    <w:rsid w:val="00532AA4"/>
    <w:rsid w:val="00532E55"/>
    <w:rsid w:val="00533196"/>
    <w:rsid w:val="005336A8"/>
    <w:rsid w:val="005337A1"/>
    <w:rsid w:val="0053381C"/>
    <w:rsid w:val="00533ADE"/>
    <w:rsid w:val="00533B1D"/>
    <w:rsid w:val="00533C05"/>
    <w:rsid w:val="00534B1E"/>
    <w:rsid w:val="00534B96"/>
    <w:rsid w:val="0053543A"/>
    <w:rsid w:val="00536186"/>
    <w:rsid w:val="005367DF"/>
    <w:rsid w:val="00536F82"/>
    <w:rsid w:val="005370A8"/>
    <w:rsid w:val="005373C0"/>
    <w:rsid w:val="005375EB"/>
    <w:rsid w:val="00537C20"/>
    <w:rsid w:val="00540B98"/>
    <w:rsid w:val="00540E31"/>
    <w:rsid w:val="005410D7"/>
    <w:rsid w:val="00542699"/>
    <w:rsid w:val="00542AF7"/>
    <w:rsid w:val="005439B3"/>
    <w:rsid w:val="00543D2F"/>
    <w:rsid w:val="00543F1B"/>
    <w:rsid w:val="00544472"/>
    <w:rsid w:val="00544477"/>
    <w:rsid w:val="00545126"/>
    <w:rsid w:val="00545ADB"/>
    <w:rsid w:val="00546071"/>
    <w:rsid w:val="005471B9"/>
    <w:rsid w:val="0054723C"/>
    <w:rsid w:val="00547B6E"/>
    <w:rsid w:val="00547BFC"/>
    <w:rsid w:val="00547C71"/>
    <w:rsid w:val="00547EE3"/>
    <w:rsid w:val="00550E84"/>
    <w:rsid w:val="00551E46"/>
    <w:rsid w:val="005520E8"/>
    <w:rsid w:val="00552C1A"/>
    <w:rsid w:val="00552C39"/>
    <w:rsid w:val="005532C3"/>
    <w:rsid w:val="00553441"/>
    <w:rsid w:val="005535C5"/>
    <w:rsid w:val="005538BA"/>
    <w:rsid w:val="00554179"/>
    <w:rsid w:val="005542BF"/>
    <w:rsid w:val="00554D78"/>
    <w:rsid w:val="00555AF6"/>
    <w:rsid w:val="00555F03"/>
    <w:rsid w:val="00555F64"/>
    <w:rsid w:val="0055630D"/>
    <w:rsid w:val="005566CA"/>
    <w:rsid w:val="00556836"/>
    <w:rsid w:val="00556A9B"/>
    <w:rsid w:val="00556D43"/>
    <w:rsid w:val="00556E33"/>
    <w:rsid w:val="00557271"/>
    <w:rsid w:val="0055743D"/>
    <w:rsid w:val="00557540"/>
    <w:rsid w:val="0055764B"/>
    <w:rsid w:val="00557B23"/>
    <w:rsid w:val="00557DE3"/>
    <w:rsid w:val="00557E69"/>
    <w:rsid w:val="005601CA"/>
    <w:rsid w:val="005606A0"/>
    <w:rsid w:val="00560BC7"/>
    <w:rsid w:val="00560BEB"/>
    <w:rsid w:val="00560CF2"/>
    <w:rsid w:val="0056146A"/>
    <w:rsid w:val="005619BE"/>
    <w:rsid w:val="0056257A"/>
    <w:rsid w:val="00562675"/>
    <w:rsid w:val="00562C6B"/>
    <w:rsid w:val="005636BD"/>
    <w:rsid w:val="00564289"/>
    <w:rsid w:val="00564400"/>
    <w:rsid w:val="00564E59"/>
    <w:rsid w:val="00564FEA"/>
    <w:rsid w:val="00565277"/>
    <w:rsid w:val="005657EA"/>
    <w:rsid w:val="00565BCF"/>
    <w:rsid w:val="00565DA4"/>
    <w:rsid w:val="00566644"/>
    <w:rsid w:val="0056707D"/>
    <w:rsid w:val="00567E2F"/>
    <w:rsid w:val="00571FC6"/>
    <w:rsid w:val="0057225E"/>
    <w:rsid w:val="00572451"/>
    <w:rsid w:val="00572839"/>
    <w:rsid w:val="00573636"/>
    <w:rsid w:val="00573655"/>
    <w:rsid w:val="00573BA9"/>
    <w:rsid w:val="00574519"/>
    <w:rsid w:val="00574929"/>
    <w:rsid w:val="00574DD9"/>
    <w:rsid w:val="0057549B"/>
    <w:rsid w:val="00575F6A"/>
    <w:rsid w:val="00576F8E"/>
    <w:rsid w:val="00577F41"/>
    <w:rsid w:val="00580FD2"/>
    <w:rsid w:val="0058168A"/>
    <w:rsid w:val="00581AF0"/>
    <w:rsid w:val="0058333D"/>
    <w:rsid w:val="00584572"/>
    <w:rsid w:val="00584791"/>
    <w:rsid w:val="00585524"/>
    <w:rsid w:val="0058563B"/>
    <w:rsid w:val="00585E42"/>
    <w:rsid w:val="00586513"/>
    <w:rsid w:val="005868CE"/>
    <w:rsid w:val="005870E3"/>
    <w:rsid w:val="005874C2"/>
    <w:rsid w:val="005877F1"/>
    <w:rsid w:val="00587A48"/>
    <w:rsid w:val="00587E6F"/>
    <w:rsid w:val="005900AE"/>
    <w:rsid w:val="0059068D"/>
    <w:rsid w:val="0059080C"/>
    <w:rsid w:val="00591207"/>
    <w:rsid w:val="00591D7F"/>
    <w:rsid w:val="005922DE"/>
    <w:rsid w:val="00592917"/>
    <w:rsid w:val="00592B95"/>
    <w:rsid w:val="00592FA7"/>
    <w:rsid w:val="0059308B"/>
    <w:rsid w:val="0059316E"/>
    <w:rsid w:val="00593385"/>
    <w:rsid w:val="00593C5D"/>
    <w:rsid w:val="00594782"/>
    <w:rsid w:val="00594C00"/>
    <w:rsid w:val="00594F71"/>
    <w:rsid w:val="005950A2"/>
    <w:rsid w:val="0059518B"/>
    <w:rsid w:val="0059542F"/>
    <w:rsid w:val="0059556C"/>
    <w:rsid w:val="0059607F"/>
    <w:rsid w:val="005972FC"/>
    <w:rsid w:val="005A1672"/>
    <w:rsid w:val="005A17E6"/>
    <w:rsid w:val="005A1D3C"/>
    <w:rsid w:val="005A2432"/>
    <w:rsid w:val="005A3CCB"/>
    <w:rsid w:val="005A441A"/>
    <w:rsid w:val="005A5D66"/>
    <w:rsid w:val="005A612E"/>
    <w:rsid w:val="005A6488"/>
    <w:rsid w:val="005A6C42"/>
    <w:rsid w:val="005A6ECD"/>
    <w:rsid w:val="005A6EDA"/>
    <w:rsid w:val="005A7220"/>
    <w:rsid w:val="005A72B9"/>
    <w:rsid w:val="005A782F"/>
    <w:rsid w:val="005A7881"/>
    <w:rsid w:val="005B04A8"/>
    <w:rsid w:val="005B0B52"/>
    <w:rsid w:val="005B12DF"/>
    <w:rsid w:val="005B161B"/>
    <w:rsid w:val="005B176F"/>
    <w:rsid w:val="005B1BAE"/>
    <w:rsid w:val="005B1EC9"/>
    <w:rsid w:val="005B1F5B"/>
    <w:rsid w:val="005B2660"/>
    <w:rsid w:val="005B309C"/>
    <w:rsid w:val="005B3513"/>
    <w:rsid w:val="005B3FAB"/>
    <w:rsid w:val="005B5053"/>
    <w:rsid w:val="005B5637"/>
    <w:rsid w:val="005B5690"/>
    <w:rsid w:val="005B58D8"/>
    <w:rsid w:val="005B5946"/>
    <w:rsid w:val="005B5AE2"/>
    <w:rsid w:val="005B5C8E"/>
    <w:rsid w:val="005B626F"/>
    <w:rsid w:val="005B6F32"/>
    <w:rsid w:val="005B74DB"/>
    <w:rsid w:val="005B7EAE"/>
    <w:rsid w:val="005C0021"/>
    <w:rsid w:val="005C0B4B"/>
    <w:rsid w:val="005C0BF9"/>
    <w:rsid w:val="005C0D76"/>
    <w:rsid w:val="005C0D7E"/>
    <w:rsid w:val="005C207E"/>
    <w:rsid w:val="005C20CB"/>
    <w:rsid w:val="005C28A2"/>
    <w:rsid w:val="005C2E26"/>
    <w:rsid w:val="005C4193"/>
    <w:rsid w:val="005C4841"/>
    <w:rsid w:val="005C4C88"/>
    <w:rsid w:val="005C5C7C"/>
    <w:rsid w:val="005C65B3"/>
    <w:rsid w:val="005C66CE"/>
    <w:rsid w:val="005C7410"/>
    <w:rsid w:val="005C743D"/>
    <w:rsid w:val="005C79B9"/>
    <w:rsid w:val="005C7A75"/>
    <w:rsid w:val="005D07A9"/>
    <w:rsid w:val="005D0807"/>
    <w:rsid w:val="005D08FF"/>
    <w:rsid w:val="005D11B8"/>
    <w:rsid w:val="005D17D9"/>
    <w:rsid w:val="005D1F4B"/>
    <w:rsid w:val="005D29B6"/>
    <w:rsid w:val="005D2AB9"/>
    <w:rsid w:val="005D32BB"/>
    <w:rsid w:val="005D3E1D"/>
    <w:rsid w:val="005D3F6B"/>
    <w:rsid w:val="005D4192"/>
    <w:rsid w:val="005D4916"/>
    <w:rsid w:val="005D4D59"/>
    <w:rsid w:val="005D5323"/>
    <w:rsid w:val="005D5BA7"/>
    <w:rsid w:val="005D672E"/>
    <w:rsid w:val="005D70FE"/>
    <w:rsid w:val="005E18F5"/>
    <w:rsid w:val="005E230B"/>
    <w:rsid w:val="005E232F"/>
    <w:rsid w:val="005E23FE"/>
    <w:rsid w:val="005E2B23"/>
    <w:rsid w:val="005E3569"/>
    <w:rsid w:val="005E54A4"/>
    <w:rsid w:val="005E5883"/>
    <w:rsid w:val="005E65BB"/>
    <w:rsid w:val="005E6CEE"/>
    <w:rsid w:val="005E6FEA"/>
    <w:rsid w:val="005E72B3"/>
    <w:rsid w:val="005F0B7F"/>
    <w:rsid w:val="005F1DAB"/>
    <w:rsid w:val="005F1FF9"/>
    <w:rsid w:val="005F2C7C"/>
    <w:rsid w:val="005F2D05"/>
    <w:rsid w:val="005F480F"/>
    <w:rsid w:val="005F4B7C"/>
    <w:rsid w:val="005F58BD"/>
    <w:rsid w:val="005F5CD6"/>
    <w:rsid w:val="005F62FB"/>
    <w:rsid w:val="005F704C"/>
    <w:rsid w:val="005F7436"/>
    <w:rsid w:val="005F7BDC"/>
    <w:rsid w:val="005F7C11"/>
    <w:rsid w:val="0060010F"/>
    <w:rsid w:val="00600BFA"/>
    <w:rsid w:val="00600DA2"/>
    <w:rsid w:val="00601C20"/>
    <w:rsid w:val="00603165"/>
    <w:rsid w:val="00603612"/>
    <w:rsid w:val="0060376A"/>
    <w:rsid w:val="00603947"/>
    <w:rsid w:val="00603F4B"/>
    <w:rsid w:val="00604502"/>
    <w:rsid w:val="006047D0"/>
    <w:rsid w:val="00604C90"/>
    <w:rsid w:val="00604F0D"/>
    <w:rsid w:val="0060644C"/>
    <w:rsid w:val="006066B1"/>
    <w:rsid w:val="00606A8F"/>
    <w:rsid w:val="00610738"/>
    <w:rsid w:val="00610BEE"/>
    <w:rsid w:val="0061100B"/>
    <w:rsid w:val="00611178"/>
    <w:rsid w:val="00611296"/>
    <w:rsid w:val="00611548"/>
    <w:rsid w:val="00611B0B"/>
    <w:rsid w:val="00611C6F"/>
    <w:rsid w:val="00612CBE"/>
    <w:rsid w:val="00613363"/>
    <w:rsid w:val="00613516"/>
    <w:rsid w:val="00613BFF"/>
    <w:rsid w:val="00613D7F"/>
    <w:rsid w:val="00614142"/>
    <w:rsid w:val="00615EC9"/>
    <w:rsid w:val="00617A42"/>
    <w:rsid w:val="00617F2A"/>
    <w:rsid w:val="00620104"/>
    <w:rsid w:val="0062050A"/>
    <w:rsid w:val="0062134F"/>
    <w:rsid w:val="006214C0"/>
    <w:rsid w:val="00621DB1"/>
    <w:rsid w:val="00622083"/>
    <w:rsid w:val="00622719"/>
    <w:rsid w:val="006229F9"/>
    <w:rsid w:val="00622A8B"/>
    <w:rsid w:val="00622E48"/>
    <w:rsid w:val="0062314E"/>
    <w:rsid w:val="00623897"/>
    <w:rsid w:val="00624008"/>
    <w:rsid w:val="00624452"/>
    <w:rsid w:val="00624D3D"/>
    <w:rsid w:val="0062517B"/>
    <w:rsid w:val="0062519C"/>
    <w:rsid w:val="006258A7"/>
    <w:rsid w:val="00625919"/>
    <w:rsid w:val="00625CF5"/>
    <w:rsid w:val="00625E70"/>
    <w:rsid w:val="006260D1"/>
    <w:rsid w:val="0062662E"/>
    <w:rsid w:val="0062747A"/>
    <w:rsid w:val="0062766D"/>
    <w:rsid w:val="00627E15"/>
    <w:rsid w:val="006300B5"/>
    <w:rsid w:val="006304EE"/>
    <w:rsid w:val="00630AC0"/>
    <w:rsid w:val="00630B48"/>
    <w:rsid w:val="00630BE9"/>
    <w:rsid w:val="0063127D"/>
    <w:rsid w:val="00631E77"/>
    <w:rsid w:val="0063271D"/>
    <w:rsid w:val="00632BA1"/>
    <w:rsid w:val="00632D13"/>
    <w:rsid w:val="00632E75"/>
    <w:rsid w:val="00633C58"/>
    <w:rsid w:val="00633D3C"/>
    <w:rsid w:val="006341F3"/>
    <w:rsid w:val="0063458A"/>
    <w:rsid w:val="00634E19"/>
    <w:rsid w:val="00635946"/>
    <w:rsid w:val="0063611F"/>
    <w:rsid w:val="006362A8"/>
    <w:rsid w:val="00637632"/>
    <w:rsid w:val="00637B4A"/>
    <w:rsid w:val="006401F3"/>
    <w:rsid w:val="0064077E"/>
    <w:rsid w:val="00640B0B"/>
    <w:rsid w:val="00641AF4"/>
    <w:rsid w:val="00641FC8"/>
    <w:rsid w:val="00642CEA"/>
    <w:rsid w:val="00642F27"/>
    <w:rsid w:val="006434CB"/>
    <w:rsid w:val="00643D79"/>
    <w:rsid w:val="00644769"/>
    <w:rsid w:val="00644AB8"/>
    <w:rsid w:val="0064572C"/>
    <w:rsid w:val="00645767"/>
    <w:rsid w:val="00645D65"/>
    <w:rsid w:val="00646474"/>
    <w:rsid w:val="00646567"/>
    <w:rsid w:val="0064693F"/>
    <w:rsid w:val="00647B67"/>
    <w:rsid w:val="0065029B"/>
    <w:rsid w:val="006504A6"/>
    <w:rsid w:val="0065052D"/>
    <w:rsid w:val="00650638"/>
    <w:rsid w:val="00650A9A"/>
    <w:rsid w:val="00650AD7"/>
    <w:rsid w:val="00650C09"/>
    <w:rsid w:val="00651A5D"/>
    <w:rsid w:val="00651C7F"/>
    <w:rsid w:val="0065243A"/>
    <w:rsid w:val="00653318"/>
    <w:rsid w:val="00653E09"/>
    <w:rsid w:val="006543D8"/>
    <w:rsid w:val="00654934"/>
    <w:rsid w:val="00654FD1"/>
    <w:rsid w:val="00655A90"/>
    <w:rsid w:val="00660782"/>
    <w:rsid w:val="00660BE5"/>
    <w:rsid w:val="00661AD1"/>
    <w:rsid w:val="00661F84"/>
    <w:rsid w:val="00662449"/>
    <w:rsid w:val="00663183"/>
    <w:rsid w:val="00663384"/>
    <w:rsid w:val="00663670"/>
    <w:rsid w:val="00663750"/>
    <w:rsid w:val="00664345"/>
    <w:rsid w:val="006643BE"/>
    <w:rsid w:val="00664BD0"/>
    <w:rsid w:val="00665120"/>
    <w:rsid w:val="00665350"/>
    <w:rsid w:val="0066551B"/>
    <w:rsid w:val="006657B0"/>
    <w:rsid w:val="00665A25"/>
    <w:rsid w:val="00666033"/>
    <w:rsid w:val="0066640F"/>
    <w:rsid w:val="0066734B"/>
    <w:rsid w:val="00667783"/>
    <w:rsid w:val="00667DE2"/>
    <w:rsid w:val="00670849"/>
    <w:rsid w:val="00670A2F"/>
    <w:rsid w:val="006711E2"/>
    <w:rsid w:val="00671247"/>
    <w:rsid w:val="006719E3"/>
    <w:rsid w:val="006722E0"/>
    <w:rsid w:val="006726F2"/>
    <w:rsid w:val="00672C20"/>
    <w:rsid w:val="00672C66"/>
    <w:rsid w:val="00672E42"/>
    <w:rsid w:val="006730FD"/>
    <w:rsid w:val="006733E4"/>
    <w:rsid w:val="00674459"/>
    <w:rsid w:val="00674A7D"/>
    <w:rsid w:val="006750D5"/>
    <w:rsid w:val="00675B8F"/>
    <w:rsid w:val="00675D17"/>
    <w:rsid w:val="0067741A"/>
    <w:rsid w:val="00677596"/>
    <w:rsid w:val="00677680"/>
    <w:rsid w:val="00677E7E"/>
    <w:rsid w:val="0068401B"/>
    <w:rsid w:val="006844D2"/>
    <w:rsid w:val="006847F3"/>
    <w:rsid w:val="00684D7D"/>
    <w:rsid w:val="00685163"/>
    <w:rsid w:val="00685ECB"/>
    <w:rsid w:val="00686B8F"/>
    <w:rsid w:val="00686D33"/>
    <w:rsid w:val="006873D8"/>
    <w:rsid w:val="00687956"/>
    <w:rsid w:val="0069029C"/>
    <w:rsid w:val="00690465"/>
    <w:rsid w:val="00690E4E"/>
    <w:rsid w:val="00691394"/>
    <w:rsid w:val="006923F4"/>
    <w:rsid w:val="00692855"/>
    <w:rsid w:val="006933D0"/>
    <w:rsid w:val="006937D0"/>
    <w:rsid w:val="006939DA"/>
    <w:rsid w:val="00695799"/>
    <w:rsid w:val="00695AEE"/>
    <w:rsid w:val="006966EB"/>
    <w:rsid w:val="00696700"/>
    <w:rsid w:val="006968F2"/>
    <w:rsid w:val="00696B1B"/>
    <w:rsid w:val="00696CF3"/>
    <w:rsid w:val="006971BA"/>
    <w:rsid w:val="00697B70"/>
    <w:rsid w:val="006A0062"/>
    <w:rsid w:val="006A07F1"/>
    <w:rsid w:val="006A091E"/>
    <w:rsid w:val="006A13E7"/>
    <w:rsid w:val="006A1450"/>
    <w:rsid w:val="006A2662"/>
    <w:rsid w:val="006A2694"/>
    <w:rsid w:val="006A2EB7"/>
    <w:rsid w:val="006A318A"/>
    <w:rsid w:val="006A426C"/>
    <w:rsid w:val="006A4630"/>
    <w:rsid w:val="006A4692"/>
    <w:rsid w:val="006A469F"/>
    <w:rsid w:val="006A4A61"/>
    <w:rsid w:val="006A54B1"/>
    <w:rsid w:val="006A55F3"/>
    <w:rsid w:val="006A625F"/>
    <w:rsid w:val="006A6425"/>
    <w:rsid w:val="006A66DB"/>
    <w:rsid w:val="006A7005"/>
    <w:rsid w:val="006A795A"/>
    <w:rsid w:val="006B01CA"/>
    <w:rsid w:val="006B232D"/>
    <w:rsid w:val="006B235D"/>
    <w:rsid w:val="006B279A"/>
    <w:rsid w:val="006B2ADA"/>
    <w:rsid w:val="006B2D3D"/>
    <w:rsid w:val="006B32A6"/>
    <w:rsid w:val="006B3797"/>
    <w:rsid w:val="006B3A9C"/>
    <w:rsid w:val="006B42F8"/>
    <w:rsid w:val="006B4F4E"/>
    <w:rsid w:val="006B6092"/>
    <w:rsid w:val="006B65F4"/>
    <w:rsid w:val="006B67C1"/>
    <w:rsid w:val="006B7085"/>
    <w:rsid w:val="006B7643"/>
    <w:rsid w:val="006B773C"/>
    <w:rsid w:val="006B7A3C"/>
    <w:rsid w:val="006B7E41"/>
    <w:rsid w:val="006C0574"/>
    <w:rsid w:val="006C0BC3"/>
    <w:rsid w:val="006C10DF"/>
    <w:rsid w:val="006C132B"/>
    <w:rsid w:val="006C1E00"/>
    <w:rsid w:val="006C214D"/>
    <w:rsid w:val="006C267B"/>
    <w:rsid w:val="006C2E32"/>
    <w:rsid w:val="006C3482"/>
    <w:rsid w:val="006C434E"/>
    <w:rsid w:val="006C4D0F"/>
    <w:rsid w:val="006C4DBE"/>
    <w:rsid w:val="006C5593"/>
    <w:rsid w:val="006C69CF"/>
    <w:rsid w:val="006C6D97"/>
    <w:rsid w:val="006C6F9E"/>
    <w:rsid w:val="006D00CA"/>
    <w:rsid w:val="006D05AE"/>
    <w:rsid w:val="006D0A15"/>
    <w:rsid w:val="006D14EC"/>
    <w:rsid w:val="006D1943"/>
    <w:rsid w:val="006D19E1"/>
    <w:rsid w:val="006D2101"/>
    <w:rsid w:val="006D24C1"/>
    <w:rsid w:val="006D3473"/>
    <w:rsid w:val="006D394E"/>
    <w:rsid w:val="006D3CEF"/>
    <w:rsid w:val="006D4B67"/>
    <w:rsid w:val="006D547C"/>
    <w:rsid w:val="006D5F85"/>
    <w:rsid w:val="006D650A"/>
    <w:rsid w:val="006D6575"/>
    <w:rsid w:val="006D68BD"/>
    <w:rsid w:val="006E0119"/>
    <w:rsid w:val="006E0567"/>
    <w:rsid w:val="006E170F"/>
    <w:rsid w:val="006E1901"/>
    <w:rsid w:val="006E1E2C"/>
    <w:rsid w:val="006E1F71"/>
    <w:rsid w:val="006E23B8"/>
    <w:rsid w:val="006E2BEF"/>
    <w:rsid w:val="006E2C71"/>
    <w:rsid w:val="006E2EDD"/>
    <w:rsid w:val="006E33C3"/>
    <w:rsid w:val="006E3A50"/>
    <w:rsid w:val="006E4313"/>
    <w:rsid w:val="006E43B5"/>
    <w:rsid w:val="006E4668"/>
    <w:rsid w:val="006E4D52"/>
    <w:rsid w:val="006E5A7C"/>
    <w:rsid w:val="006E5B15"/>
    <w:rsid w:val="006E5FC8"/>
    <w:rsid w:val="006E602F"/>
    <w:rsid w:val="006E6322"/>
    <w:rsid w:val="006E6A41"/>
    <w:rsid w:val="006E7796"/>
    <w:rsid w:val="006F0336"/>
    <w:rsid w:val="006F0550"/>
    <w:rsid w:val="006F0658"/>
    <w:rsid w:val="006F0FA6"/>
    <w:rsid w:val="006F1329"/>
    <w:rsid w:val="006F13F7"/>
    <w:rsid w:val="006F194C"/>
    <w:rsid w:val="006F1B69"/>
    <w:rsid w:val="006F2267"/>
    <w:rsid w:val="006F2A07"/>
    <w:rsid w:val="006F323E"/>
    <w:rsid w:val="006F32B3"/>
    <w:rsid w:val="006F3416"/>
    <w:rsid w:val="006F376D"/>
    <w:rsid w:val="006F39A4"/>
    <w:rsid w:val="006F54D0"/>
    <w:rsid w:val="006F5702"/>
    <w:rsid w:val="006F644C"/>
    <w:rsid w:val="006F7ABC"/>
    <w:rsid w:val="00700584"/>
    <w:rsid w:val="0070117D"/>
    <w:rsid w:val="00701271"/>
    <w:rsid w:val="00701721"/>
    <w:rsid w:val="00701FFC"/>
    <w:rsid w:val="007026BC"/>
    <w:rsid w:val="00704218"/>
    <w:rsid w:val="007046A4"/>
    <w:rsid w:val="0070471D"/>
    <w:rsid w:val="00704A30"/>
    <w:rsid w:val="00705364"/>
    <w:rsid w:val="00706CE8"/>
    <w:rsid w:val="00706EFB"/>
    <w:rsid w:val="00706FAA"/>
    <w:rsid w:val="00707166"/>
    <w:rsid w:val="00707583"/>
    <w:rsid w:val="00707B99"/>
    <w:rsid w:val="00710065"/>
    <w:rsid w:val="00710368"/>
    <w:rsid w:val="00710559"/>
    <w:rsid w:val="007106E8"/>
    <w:rsid w:val="00710981"/>
    <w:rsid w:val="007109BF"/>
    <w:rsid w:val="00710DF0"/>
    <w:rsid w:val="00711631"/>
    <w:rsid w:val="00711D4D"/>
    <w:rsid w:val="007126D2"/>
    <w:rsid w:val="00712F5D"/>
    <w:rsid w:val="00713128"/>
    <w:rsid w:val="007134DB"/>
    <w:rsid w:val="00713D78"/>
    <w:rsid w:val="00714306"/>
    <w:rsid w:val="00715186"/>
    <w:rsid w:val="0071554D"/>
    <w:rsid w:val="00716226"/>
    <w:rsid w:val="00716274"/>
    <w:rsid w:val="007163B2"/>
    <w:rsid w:val="007167D6"/>
    <w:rsid w:val="0071718B"/>
    <w:rsid w:val="00717CB2"/>
    <w:rsid w:val="00717ED3"/>
    <w:rsid w:val="00717FC2"/>
    <w:rsid w:val="00720B78"/>
    <w:rsid w:val="00720F78"/>
    <w:rsid w:val="0072171D"/>
    <w:rsid w:val="007219AB"/>
    <w:rsid w:val="00721A94"/>
    <w:rsid w:val="00721B8C"/>
    <w:rsid w:val="0072209C"/>
    <w:rsid w:val="0072273F"/>
    <w:rsid w:val="00722B71"/>
    <w:rsid w:val="00722CB8"/>
    <w:rsid w:val="0072305A"/>
    <w:rsid w:val="00723251"/>
    <w:rsid w:val="00723615"/>
    <w:rsid w:val="00723D01"/>
    <w:rsid w:val="00724501"/>
    <w:rsid w:val="00724D04"/>
    <w:rsid w:val="00725C9B"/>
    <w:rsid w:val="007269E4"/>
    <w:rsid w:val="00727233"/>
    <w:rsid w:val="00727C37"/>
    <w:rsid w:val="007300EC"/>
    <w:rsid w:val="00730614"/>
    <w:rsid w:val="007309F8"/>
    <w:rsid w:val="007314EE"/>
    <w:rsid w:val="007317D2"/>
    <w:rsid w:val="00731A87"/>
    <w:rsid w:val="00732BFB"/>
    <w:rsid w:val="00732D4B"/>
    <w:rsid w:val="007334A6"/>
    <w:rsid w:val="00733C9D"/>
    <w:rsid w:val="00733D16"/>
    <w:rsid w:val="00734601"/>
    <w:rsid w:val="0073460B"/>
    <w:rsid w:val="007346E4"/>
    <w:rsid w:val="00734942"/>
    <w:rsid w:val="00734EBE"/>
    <w:rsid w:val="00734ECB"/>
    <w:rsid w:val="00735821"/>
    <w:rsid w:val="0073614D"/>
    <w:rsid w:val="0073623F"/>
    <w:rsid w:val="0073680E"/>
    <w:rsid w:val="0073691F"/>
    <w:rsid w:val="00736A8D"/>
    <w:rsid w:val="007370EE"/>
    <w:rsid w:val="00737841"/>
    <w:rsid w:val="00737EFC"/>
    <w:rsid w:val="00737F14"/>
    <w:rsid w:val="0074006E"/>
    <w:rsid w:val="00740081"/>
    <w:rsid w:val="00740FDB"/>
    <w:rsid w:val="00741051"/>
    <w:rsid w:val="00741637"/>
    <w:rsid w:val="00741DB6"/>
    <w:rsid w:val="00741E2A"/>
    <w:rsid w:val="00741F04"/>
    <w:rsid w:val="00742591"/>
    <w:rsid w:val="00743973"/>
    <w:rsid w:val="00744365"/>
    <w:rsid w:val="007444E0"/>
    <w:rsid w:val="00744CD6"/>
    <w:rsid w:val="0074511D"/>
    <w:rsid w:val="00745178"/>
    <w:rsid w:val="0074523F"/>
    <w:rsid w:val="00745635"/>
    <w:rsid w:val="00746631"/>
    <w:rsid w:val="007466D1"/>
    <w:rsid w:val="00746AE4"/>
    <w:rsid w:val="0074734C"/>
    <w:rsid w:val="00747356"/>
    <w:rsid w:val="007474CD"/>
    <w:rsid w:val="0075050A"/>
    <w:rsid w:val="00750602"/>
    <w:rsid w:val="007506DF"/>
    <w:rsid w:val="007508AF"/>
    <w:rsid w:val="00750BF7"/>
    <w:rsid w:val="00750D52"/>
    <w:rsid w:val="0075121A"/>
    <w:rsid w:val="007512B5"/>
    <w:rsid w:val="007515DC"/>
    <w:rsid w:val="00751A04"/>
    <w:rsid w:val="007525AF"/>
    <w:rsid w:val="00752C9A"/>
    <w:rsid w:val="00753050"/>
    <w:rsid w:val="00753A08"/>
    <w:rsid w:val="00753BD5"/>
    <w:rsid w:val="007544B3"/>
    <w:rsid w:val="007544D7"/>
    <w:rsid w:val="00755C04"/>
    <w:rsid w:val="00756B87"/>
    <w:rsid w:val="00756D8F"/>
    <w:rsid w:val="00756DD8"/>
    <w:rsid w:val="007575CF"/>
    <w:rsid w:val="00757C8F"/>
    <w:rsid w:val="0076022C"/>
    <w:rsid w:val="007617D3"/>
    <w:rsid w:val="00761E9B"/>
    <w:rsid w:val="00762595"/>
    <w:rsid w:val="00762641"/>
    <w:rsid w:val="00763243"/>
    <w:rsid w:val="00763B6B"/>
    <w:rsid w:val="00763D91"/>
    <w:rsid w:val="00763E1F"/>
    <w:rsid w:val="007642CD"/>
    <w:rsid w:val="00764EFC"/>
    <w:rsid w:val="0076509E"/>
    <w:rsid w:val="0076595D"/>
    <w:rsid w:val="00765F1A"/>
    <w:rsid w:val="00767712"/>
    <w:rsid w:val="0076771F"/>
    <w:rsid w:val="0077021B"/>
    <w:rsid w:val="0077097B"/>
    <w:rsid w:val="00770ADA"/>
    <w:rsid w:val="00770D31"/>
    <w:rsid w:val="00770E75"/>
    <w:rsid w:val="0077148D"/>
    <w:rsid w:val="0077202D"/>
    <w:rsid w:val="00772521"/>
    <w:rsid w:val="0077285C"/>
    <w:rsid w:val="0077334C"/>
    <w:rsid w:val="007733E0"/>
    <w:rsid w:val="00773949"/>
    <w:rsid w:val="0077417D"/>
    <w:rsid w:val="007741DF"/>
    <w:rsid w:val="007748F6"/>
    <w:rsid w:val="007752B1"/>
    <w:rsid w:val="007755A9"/>
    <w:rsid w:val="007759E2"/>
    <w:rsid w:val="00775F25"/>
    <w:rsid w:val="0077610E"/>
    <w:rsid w:val="00776489"/>
    <w:rsid w:val="007764E1"/>
    <w:rsid w:val="00776AC8"/>
    <w:rsid w:val="0077769B"/>
    <w:rsid w:val="0077795A"/>
    <w:rsid w:val="00777F73"/>
    <w:rsid w:val="007807D5"/>
    <w:rsid w:val="00780A5B"/>
    <w:rsid w:val="00780E4F"/>
    <w:rsid w:val="00781389"/>
    <w:rsid w:val="00781907"/>
    <w:rsid w:val="007820BE"/>
    <w:rsid w:val="00782351"/>
    <w:rsid w:val="007824E6"/>
    <w:rsid w:val="007828F7"/>
    <w:rsid w:val="00783957"/>
    <w:rsid w:val="00783A3B"/>
    <w:rsid w:val="007852A2"/>
    <w:rsid w:val="007856FA"/>
    <w:rsid w:val="0078585D"/>
    <w:rsid w:val="007860B5"/>
    <w:rsid w:val="00786B7E"/>
    <w:rsid w:val="00786FF5"/>
    <w:rsid w:val="007870A4"/>
    <w:rsid w:val="0078764A"/>
    <w:rsid w:val="00787E66"/>
    <w:rsid w:val="00790441"/>
    <w:rsid w:val="00790FB5"/>
    <w:rsid w:val="007916F7"/>
    <w:rsid w:val="007919E3"/>
    <w:rsid w:val="00791AFC"/>
    <w:rsid w:val="00791E39"/>
    <w:rsid w:val="00792494"/>
    <w:rsid w:val="00793E8E"/>
    <w:rsid w:val="007943DA"/>
    <w:rsid w:val="007947EF"/>
    <w:rsid w:val="00795F11"/>
    <w:rsid w:val="00796143"/>
    <w:rsid w:val="00796183"/>
    <w:rsid w:val="0079695F"/>
    <w:rsid w:val="00796CEC"/>
    <w:rsid w:val="007973AE"/>
    <w:rsid w:val="00797BF3"/>
    <w:rsid w:val="007A03B1"/>
    <w:rsid w:val="007A143E"/>
    <w:rsid w:val="007A1D14"/>
    <w:rsid w:val="007A22F5"/>
    <w:rsid w:val="007A24C2"/>
    <w:rsid w:val="007A3EF8"/>
    <w:rsid w:val="007A4C67"/>
    <w:rsid w:val="007A635E"/>
    <w:rsid w:val="007A6558"/>
    <w:rsid w:val="007A6830"/>
    <w:rsid w:val="007A6956"/>
    <w:rsid w:val="007A6E3D"/>
    <w:rsid w:val="007A78D5"/>
    <w:rsid w:val="007A78E6"/>
    <w:rsid w:val="007A7AD8"/>
    <w:rsid w:val="007A7D6F"/>
    <w:rsid w:val="007B02D6"/>
    <w:rsid w:val="007B0D26"/>
    <w:rsid w:val="007B12B7"/>
    <w:rsid w:val="007B13D9"/>
    <w:rsid w:val="007B1E26"/>
    <w:rsid w:val="007B22BC"/>
    <w:rsid w:val="007B2765"/>
    <w:rsid w:val="007B30EF"/>
    <w:rsid w:val="007B3A56"/>
    <w:rsid w:val="007B3F5B"/>
    <w:rsid w:val="007B461E"/>
    <w:rsid w:val="007B4737"/>
    <w:rsid w:val="007B4E53"/>
    <w:rsid w:val="007B50BA"/>
    <w:rsid w:val="007B510C"/>
    <w:rsid w:val="007B5D18"/>
    <w:rsid w:val="007B6079"/>
    <w:rsid w:val="007B65F2"/>
    <w:rsid w:val="007B677D"/>
    <w:rsid w:val="007B67BA"/>
    <w:rsid w:val="007B6813"/>
    <w:rsid w:val="007B68AE"/>
    <w:rsid w:val="007B691C"/>
    <w:rsid w:val="007C0868"/>
    <w:rsid w:val="007C3B3F"/>
    <w:rsid w:val="007C3F73"/>
    <w:rsid w:val="007C43F7"/>
    <w:rsid w:val="007C5B88"/>
    <w:rsid w:val="007C5EE6"/>
    <w:rsid w:val="007C6D09"/>
    <w:rsid w:val="007C6FD8"/>
    <w:rsid w:val="007C712D"/>
    <w:rsid w:val="007D055F"/>
    <w:rsid w:val="007D0921"/>
    <w:rsid w:val="007D0B61"/>
    <w:rsid w:val="007D11BD"/>
    <w:rsid w:val="007D1914"/>
    <w:rsid w:val="007D1DD3"/>
    <w:rsid w:val="007D3A38"/>
    <w:rsid w:val="007D4C25"/>
    <w:rsid w:val="007D4ED1"/>
    <w:rsid w:val="007D505B"/>
    <w:rsid w:val="007D58FA"/>
    <w:rsid w:val="007D6EBE"/>
    <w:rsid w:val="007D7174"/>
    <w:rsid w:val="007D7528"/>
    <w:rsid w:val="007E1106"/>
    <w:rsid w:val="007E19E6"/>
    <w:rsid w:val="007E24C5"/>
    <w:rsid w:val="007E30A4"/>
    <w:rsid w:val="007E3A37"/>
    <w:rsid w:val="007E3EF9"/>
    <w:rsid w:val="007E3F76"/>
    <w:rsid w:val="007E4060"/>
    <w:rsid w:val="007E4784"/>
    <w:rsid w:val="007E510D"/>
    <w:rsid w:val="007E6450"/>
    <w:rsid w:val="007E67D4"/>
    <w:rsid w:val="007E69D0"/>
    <w:rsid w:val="007E7393"/>
    <w:rsid w:val="007E7E5B"/>
    <w:rsid w:val="007F004D"/>
    <w:rsid w:val="007F02D8"/>
    <w:rsid w:val="007F0B1D"/>
    <w:rsid w:val="007F11D6"/>
    <w:rsid w:val="007F1A85"/>
    <w:rsid w:val="007F20BA"/>
    <w:rsid w:val="007F2D68"/>
    <w:rsid w:val="007F315C"/>
    <w:rsid w:val="007F36B3"/>
    <w:rsid w:val="007F39EA"/>
    <w:rsid w:val="007F3A38"/>
    <w:rsid w:val="007F4438"/>
    <w:rsid w:val="007F446B"/>
    <w:rsid w:val="007F490E"/>
    <w:rsid w:val="007F4E27"/>
    <w:rsid w:val="007F6110"/>
    <w:rsid w:val="007F6477"/>
    <w:rsid w:val="007F6A4F"/>
    <w:rsid w:val="007F7348"/>
    <w:rsid w:val="007F79F2"/>
    <w:rsid w:val="007F7EE8"/>
    <w:rsid w:val="0080007C"/>
    <w:rsid w:val="008010BA"/>
    <w:rsid w:val="008011B5"/>
    <w:rsid w:val="0080149A"/>
    <w:rsid w:val="008033F7"/>
    <w:rsid w:val="00805D7D"/>
    <w:rsid w:val="00806266"/>
    <w:rsid w:val="00806A2B"/>
    <w:rsid w:val="00806E9B"/>
    <w:rsid w:val="00807CE5"/>
    <w:rsid w:val="00807E05"/>
    <w:rsid w:val="00807F47"/>
    <w:rsid w:val="00810248"/>
    <w:rsid w:val="008109DB"/>
    <w:rsid w:val="008118DB"/>
    <w:rsid w:val="00811D9E"/>
    <w:rsid w:val="0081222A"/>
    <w:rsid w:val="008123AB"/>
    <w:rsid w:val="00812871"/>
    <w:rsid w:val="00812ACF"/>
    <w:rsid w:val="00812CB3"/>
    <w:rsid w:val="00812FA7"/>
    <w:rsid w:val="00813391"/>
    <w:rsid w:val="0081366F"/>
    <w:rsid w:val="00814502"/>
    <w:rsid w:val="00814E61"/>
    <w:rsid w:val="008156CE"/>
    <w:rsid w:val="008158FB"/>
    <w:rsid w:val="00815D98"/>
    <w:rsid w:val="008160FA"/>
    <w:rsid w:val="00816AE6"/>
    <w:rsid w:val="00817581"/>
    <w:rsid w:val="00820B31"/>
    <w:rsid w:val="00821114"/>
    <w:rsid w:val="00822623"/>
    <w:rsid w:val="00823456"/>
    <w:rsid w:val="00823A7D"/>
    <w:rsid w:val="00823B5D"/>
    <w:rsid w:val="00824573"/>
    <w:rsid w:val="008245F0"/>
    <w:rsid w:val="00824B24"/>
    <w:rsid w:val="00824BDE"/>
    <w:rsid w:val="00825206"/>
    <w:rsid w:val="00825AEB"/>
    <w:rsid w:val="00826137"/>
    <w:rsid w:val="00826285"/>
    <w:rsid w:val="008262BE"/>
    <w:rsid w:val="0082631F"/>
    <w:rsid w:val="00826600"/>
    <w:rsid w:val="00826C5F"/>
    <w:rsid w:val="008274B8"/>
    <w:rsid w:val="00827559"/>
    <w:rsid w:val="008275D7"/>
    <w:rsid w:val="00827CA4"/>
    <w:rsid w:val="00827D1F"/>
    <w:rsid w:val="00827F3D"/>
    <w:rsid w:val="00830081"/>
    <w:rsid w:val="00830ED0"/>
    <w:rsid w:val="00831D44"/>
    <w:rsid w:val="008321F1"/>
    <w:rsid w:val="008328C0"/>
    <w:rsid w:val="00833683"/>
    <w:rsid w:val="00833A79"/>
    <w:rsid w:val="0083447D"/>
    <w:rsid w:val="008349F9"/>
    <w:rsid w:val="00835604"/>
    <w:rsid w:val="00835750"/>
    <w:rsid w:val="00835886"/>
    <w:rsid w:val="00835C3F"/>
    <w:rsid w:val="0083706B"/>
    <w:rsid w:val="008377B5"/>
    <w:rsid w:val="00837B8A"/>
    <w:rsid w:val="00837EAF"/>
    <w:rsid w:val="00840200"/>
    <w:rsid w:val="0084052B"/>
    <w:rsid w:val="00841DBF"/>
    <w:rsid w:val="00841FE6"/>
    <w:rsid w:val="0084271D"/>
    <w:rsid w:val="00842D12"/>
    <w:rsid w:val="00843458"/>
    <w:rsid w:val="008437F1"/>
    <w:rsid w:val="00843946"/>
    <w:rsid w:val="0084398D"/>
    <w:rsid w:val="00843C09"/>
    <w:rsid w:val="008443A0"/>
    <w:rsid w:val="00844EDA"/>
    <w:rsid w:val="00846CF7"/>
    <w:rsid w:val="008471D2"/>
    <w:rsid w:val="00847C3F"/>
    <w:rsid w:val="008500B9"/>
    <w:rsid w:val="008506F1"/>
    <w:rsid w:val="00851723"/>
    <w:rsid w:val="00851E8E"/>
    <w:rsid w:val="00852AA9"/>
    <w:rsid w:val="00852AAE"/>
    <w:rsid w:val="00853906"/>
    <w:rsid w:val="0085479E"/>
    <w:rsid w:val="008549B1"/>
    <w:rsid w:val="00855C8C"/>
    <w:rsid w:val="00856647"/>
    <w:rsid w:val="00856EDC"/>
    <w:rsid w:val="008571B4"/>
    <w:rsid w:val="008576CC"/>
    <w:rsid w:val="0086003D"/>
    <w:rsid w:val="00860156"/>
    <w:rsid w:val="0086030C"/>
    <w:rsid w:val="00860379"/>
    <w:rsid w:val="008606A9"/>
    <w:rsid w:val="008612D6"/>
    <w:rsid w:val="00862F0C"/>
    <w:rsid w:val="00862FA6"/>
    <w:rsid w:val="00863477"/>
    <w:rsid w:val="0086458F"/>
    <w:rsid w:val="0086519A"/>
    <w:rsid w:val="00865CA9"/>
    <w:rsid w:val="0086604C"/>
    <w:rsid w:val="008661BD"/>
    <w:rsid w:val="0086689D"/>
    <w:rsid w:val="00866BFE"/>
    <w:rsid w:val="00866CF1"/>
    <w:rsid w:val="00866D71"/>
    <w:rsid w:val="00867352"/>
    <w:rsid w:val="00867694"/>
    <w:rsid w:val="00867D95"/>
    <w:rsid w:val="008701C6"/>
    <w:rsid w:val="0087109A"/>
    <w:rsid w:val="00871847"/>
    <w:rsid w:val="00872170"/>
    <w:rsid w:val="00872717"/>
    <w:rsid w:val="00872A24"/>
    <w:rsid w:val="00872ECE"/>
    <w:rsid w:val="008730A2"/>
    <w:rsid w:val="008730AF"/>
    <w:rsid w:val="00873292"/>
    <w:rsid w:val="00873DDA"/>
    <w:rsid w:val="00873E0D"/>
    <w:rsid w:val="008742FF"/>
    <w:rsid w:val="008751E6"/>
    <w:rsid w:val="008756C8"/>
    <w:rsid w:val="00876735"/>
    <w:rsid w:val="008771F9"/>
    <w:rsid w:val="0087746E"/>
    <w:rsid w:val="00877EE8"/>
    <w:rsid w:val="00877FAD"/>
    <w:rsid w:val="00880511"/>
    <w:rsid w:val="00881512"/>
    <w:rsid w:val="0088186F"/>
    <w:rsid w:val="008821FF"/>
    <w:rsid w:val="008823C9"/>
    <w:rsid w:val="00882821"/>
    <w:rsid w:val="00882852"/>
    <w:rsid w:val="00882E23"/>
    <w:rsid w:val="00883DB7"/>
    <w:rsid w:val="0088433E"/>
    <w:rsid w:val="00885499"/>
    <w:rsid w:val="008859BD"/>
    <w:rsid w:val="00885B32"/>
    <w:rsid w:val="00886299"/>
    <w:rsid w:val="008864E9"/>
    <w:rsid w:val="008866B4"/>
    <w:rsid w:val="00887096"/>
    <w:rsid w:val="00887203"/>
    <w:rsid w:val="008873D6"/>
    <w:rsid w:val="008879EA"/>
    <w:rsid w:val="008903C4"/>
    <w:rsid w:val="00890734"/>
    <w:rsid w:val="00890A78"/>
    <w:rsid w:val="00890AFF"/>
    <w:rsid w:val="00891741"/>
    <w:rsid w:val="0089174D"/>
    <w:rsid w:val="008926C4"/>
    <w:rsid w:val="00893C95"/>
    <w:rsid w:val="00894382"/>
    <w:rsid w:val="00895B27"/>
    <w:rsid w:val="00896A71"/>
    <w:rsid w:val="00896D79"/>
    <w:rsid w:val="008A0916"/>
    <w:rsid w:val="008A0A94"/>
    <w:rsid w:val="008A0ED6"/>
    <w:rsid w:val="008A193A"/>
    <w:rsid w:val="008A2786"/>
    <w:rsid w:val="008A2A9B"/>
    <w:rsid w:val="008A36ED"/>
    <w:rsid w:val="008A4C65"/>
    <w:rsid w:val="008A4D93"/>
    <w:rsid w:val="008A5212"/>
    <w:rsid w:val="008A53A8"/>
    <w:rsid w:val="008A6B52"/>
    <w:rsid w:val="008A7177"/>
    <w:rsid w:val="008A7A49"/>
    <w:rsid w:val="008B076E"/>
    <w:rsid w:val="008B09A4"/>
    <w:rsid w:val="008B134B"/>
    <w:rsid w:val="008B150E"/>
    <w:rsid w:val="008B1876"/>
    <w:rsid w:val="008B2038"/>
    <w:rsid w:val="008B22AC"/>
    <w:rsid w:val="008B3327"/>
    <w:rsid w:val="008B350D"/>
    <w:rsid w:val="008B3CA0"/>
    <w:rsid w:val="008B3F19"/>
    <w:rsid w:val="008B405A"/>
    <w:rsid w:val="008B40FD"/>
    <w:rsid w:val="008B439A"/>
    <w:rsid w:val="008B4434"/>
    <w:rsid w:val="008B6046"/>
    <w:rsid w:val="008B6084"/>
    <w:rsid w:val="008B6870"/>
    <w:rsid w:val="008B70B3"/>
    <w:rsid w:val="008B76AD"/>
    <w:rsid w:val="008B76FB"/>
    <w:rsid w:val="008B7DDD"/>
    <w:rsid w:val="008B7E06"/>
    <w:rsid w:val="008C0615"/>
    <w:rsid w:val="008C1575"/>
    <w:rsid w:val="008C27EA"/>
    <w:rsid w:val="008C2C2A"/>
    <w:rsid w:val="008C32DB"/>
    <w:rsid w:val="008C3A6A"/>
    <w:rsid w:val="008C3AA0"/>
    <w:rsid w:val="008C3D35"/>
    <w:rsid w:val="008C4074"/>
    <w:rsid w:val="008C424D"/>
    <w:rsid w:val="008C4D00"/>
    <w:rsid w:val="008C5497"/>
    <w:rsid w:val="008C62AD"/>
    <w:rsid w:val="008C645F"/>
    <w:rsid w:val="008C7328"/>
    <w:rsid w:val="008C7D79"/>
    <w:rsid w:val="008D0065"/>
    <w:rsid w:val="008D1872"/>
    <w:rsid w:val="008D2B36"/>
    <w:rsid w:val="008D370A"/>
    <w:rsid w:val="008D3F83"/>
    <w:rsid w:val="008D4CB0"/>
    <w:rsid w:val="008D5E48"/>
    <w:rsid w:val="008D671A"/>
    <w:rsid w:val="008D6AA1"/>
    <w:rsid w:val="008D6B48"/>
    <w:rsid w:val="008D7370"/>
    <w:rsid w:val="008D768B"/>
    <w:rsid w:val="008D76A8"/>
    <w:rsid w:val="008D7838"/>
    <w:rsid w:val="008D7FDB"/>
    <w:rsid w:val="008E0150"/>
    <w:rsid w:val="008E0C2D"/>
    <w:rsid w:val="008E0D2B"/>
    <w:rsid w:val="008E16FD"/>
    <w:rsid w:val="008E19AB"/>
    <w:rsid w:val="008E1E79"/>
    <w:rsid w:val="008E26A8"/>
    <w:rsid w:val="008E2B56"/>
    <w:rsid w:val="008E33DE"/>
    <w:rsid w:val="008E3991"/>
    <w:rsid w:val="008E400B"/>
    <w:rsid w:val="008E4287"/>
    <w:rsid w:val="008E449B"/>
    <w:rsid w:val="008E4901"/>
    <w:rsid w:val="008E507F"/>
    <w:rsid w:val="008E5678"/>
    <w:rsid w:val="008E6AF6"/>
    <w:rsid w:val="008E6B9A"/>
    <w:rsid w:val="008E7D43"/>
    <w:rsid w:val="008F0194"/>
    <w:rsid w:val="008F05EA"/>
    <w:rsid w:val="008F0F9B"/>
    <w:rsid w:val="008F1BB7"/>
    <w:rsid w:val="008F1E0C"/>
    <w:rsid w:val="008F26F7"/>
    <w:rsid w:val="008F2E39"/>
    <w:rsid w:val="008F3D82"/>
    <w:rsid w:val="008F44B3"/>
    <w:rsid w:val="008F589F"/>
    <w:rsid w:val="008F5C8C"/>
    <w:rsid w:val="008F6189"/>
    <w:rsid w:val="008F66A0"/>
    <w:rsid w:val="008F7137"/>
    <w:rsid w:val="008F73DC"/>
    <w:rsid w:val="008F7E92"/>
    <w:rsid w:val="00900869"/>
    <w:rsid w:val="00900FF1"/>
    <w:rsid w:val="00901896"/>
    <w:rsid w:val="00902418"/>
    <w:rsid w:val="009027D7"/>
    <w:rsid w:val="00902E57"/>
    <w:rsid w:val="00903008"/>
    <w:rsid w:val="00903215"/>
    <w:rsid w:val="00903D79"/>
    <w:rsid w:val="00904208"/>
    <w:rsid w:val="00905F57"/>
    <w:rsid w:val="00906AFF"/>
    <w:rsid w:val="009072C6"/>
    <w:rsid w:val="00907812"/>
    <w:rsid w:val="00907AF2"/>
    <w:rsid w:val="00907AFA"/>
    <w:rsid w:val="00910115"/>
    <w:rsid w:val="00910794"/>
    <w:rsid w:val="00910A72"/>
    <w:rsid w:val="009114A2"/>
    <w:rsid w:val="009116D0"/>
    <w:rsid w:val="00911C28"/>
    <w:rsid w:val="00911E53"/>
    <w:rsid w:val="0091261A"/>
    <w:rsid w:val="00912E39"/>
    <w:rsid w:val="00912F27"/>
    <w:rsid w:val="00912FF1"/>
    <w:rsid w:val="00913F11"/>
    <w:rsid w:val="00914674"/>
    <w:rsid w:val="00914805"/>
    <w:rsid w:val="00915C5A"/>
    <w:rsid w:val="009167AB"/>
    <w:rsid w:val="00916DD9"/>
    <w:rsid w:val="00917548"/>
    <w:rsid w:val="00917C41"/>
    <w:rsid w:val="00920B8E"/>
    <w:rsid w:val="00920D74"/>
    <w:rsid w:val="00920D91"/>
    <w:rsid w:val="0092237B"/>
    <w:rsid w:val="009229C4"/>
    <w:rsid w:val="00922EFE"/>
    <w:rsid w:val="00924AEF"/>
    <w:rsid w:val="00925026"/>
    <w:rsid w:val="009252F6"/>
    <w:rsid w:val="0092556A"/>
    <w:rsid w:val="00925606"/>
    <w:rsid w:val="00925A80"/>
    <w:rsid w:val="00926D62"/>
    <w:rsid w:val="00927708"/>
    <w:rsid w:val="009277C1"/>
    <w:rsid w:val="00927D35"/>
    <w:rsid w:val="00927FB6"/>
    <w:rsid w:val="00927FCF"/>
    <w:rsid w:val="0093028E"/>
    <w:rsid w:val="009303A8"/>
    <w:rsid w:val="009311D3"/>
    <w:rsid w:val="00931447"/>
    <w:rsid w:val="00931F2C"/>
    <w:rsid w:val="0093257E"/>
    <w:rsid w:val="00932C15"/>
    <w:rsid w:val="0093340A"/>
    <w:rsid w:val="009343B4"/>
    <w:rsid w:val="00934B4C"/>
    <w:rsid w:val="00934DB5"/>
    <w:rsid w:val="00935961"/>
    <w:rsid w:val="00936F02"/>
    <w:rsid w:val="009370F3"/>
    <w:rsid w:val="0093761F"/>
    <w:rsid w:val="00940951"/>
    <w:rsid w:val="00940CB4"/>
    <w:rsid w:val="009414B8"/>
    <w:rsid w:val="0094476D"/>
    <w:rsid w:val="00944F97"/>
    <w:rsid w:val="00945387"/>
    <w:rsid w:val="009455DC"/>
    <w:rsid w:val="009460EB"/>
    <w:rsid w:val="00946F9A"/>
    <w:rsid w:val="00947028"/>
    <w:rsid w:val="009473C6"/>
    <w:rsid w:val="00947A6B"/>
    <w:rsid w:val="0095044A"/>
    <w:rsid w:val="00950622"/>
    <w:rsid w:val="00950F9F"/>
    <w:rsid w:val="009513E8"/>
    <w:rsid w:val="00951587"/>
    <w:rsid w:val="009516B0"/>
    <w:rsid w:val="00951F4A"/>
    <w:rsid w:val="00952B1D"/>
    <w:rsid w:val="0095369A"/>
    <w:rsid w:val="00953FB2"/>
    <w:rsid w:val="009542AC"/>
    <w:rsid w:val="00954533"/>
    <w:rsid w:val="00954BBF"/>
    <w:rsid w:val="0095549D"/>
    <w:rsid w:val="00955782"/>
    <w:rsid w:val="009557B2"/>
    <w:rsid w:val="00955CAB"/>
    <w:rsid w:val="009560C4"/>
    <w:rsid w:val="00956103"/>
    <w:rsid w:val="00956448"/>
    <w:rsid w:val="00957428"/>
    <w:rsid w:val="00957571"/>
    <w:rsid w:val="0096015D"/>
    <w:rsid w:val="0096019F"/>
    <w:rsid w:val="009604C0"/>
    <w:rsid w:val="0096061E"/>
    <w:rsid w:val="00960627"/>
    <w:rsid w:val="0096236B"/>
    <w:rsid w:val="00962FBF"/>
    <w:rsid w:val="00963023"/>
    <w:rsid w:val="0096380E"/>
    <w:rsid w:val="00963931"/>
    <w:rsid w:val="00963B64"/>
    <w:rsid w:val="00964134"/>
    <w:rsid w:val="00964422"/>
    <w:rsid w:val="009648D3"/>
    <w:rsid w:val="0097008E"/>
    <w:rsid w:val="0097096B"/>
    <w:rsid w:val="00970A71"/>
    <w:rsid w:val="0097172C"/>
    <w:rsid w:val="00971AB4"/>
    <w:rsid w:val="00971F4F"/>
    <w:rsid w:val="0097428C"/>
    <w:rsid w:val="009744EF"/>
    <w:rsid w:val="00974E55"/>
    <w:rsid w:val="00975447"/>
    <w:rsid w:val="00975563"/>
    <w:rsid w:val="00975920"/>
    <w:rsid w:val="00975DF4"/>
    <w:rsid w:val="00976E96"/>
    <w:rsid w:val="009770BA"/>
    <w:rsid w:val="00977956"/>
    <w:rsid w:val="00980943"/>
    <w:rsid w:val="00980AF2"/>
    <w:rsid w:val="0098131A"/>
    <w:rsid w:val="00981586"/>
    <w:rsid w:val="00981F48"/>
    <w:rsid w:val="0098261D"/>
    <w:rsid w:val="00982C87"/>
    <w:rsid w:val="00982D46"/>
    <w:rsid w:val="009834D6"/>
    <w:rsid w:val="00983951"/>
    <w:rsid w:val="0098395E"/>
    <w:rsid w:val="00983BF2"/>
    <w:rsid w:val="00983F70"/>
    <w:rsid w:val="00984022"/>
    <w:rsid w:val="0098454D"/>
    <w:rsid w:val="00984856"/>
    <w:rsid w:val="00984FEC"/>
    <w:rsid w:val="009859FF"/>
    <w:rsid w:val="00985BDF"/>
    <w:rsid w:val="00986073"/>
    <w:rsid w:val="009862AA"/>
    <w:rsid w:val="0098639D"/>
    <w:rsid w:val="0098675F"/>
    <w:rsid w:val="00986890"/>
    <w:rsid w:val="00987787"/>
    <w:rsid w:val="00987B97"/>
    <w:rsid w:val="00987D53"/>
    <w:rsid w:val="00991F10"/>
    <w:rsid w:val="0099202B"/>
    <w:rsid w:val="009926C8"/>
    <w:rsid w:val="00992791"/>
    <w:rsid w:val="009939D3"/>
    <w:rsid w:val="00993E44"/>
    <w:rsid w:val="00994039"/>
    <w:rsid w:val="0099423B"/>
    <w:rsid w:val="009946EC"/>
    <w:rsid w:val="00994952"/>
    <w:rsid w:val="00995CFE"/>
    <w:rsid w:val="009966C2"/>
    <w:rsid w:val="009968C8"/>
    <w:rsid w:val="00996D4C"/>
    <w:rsid w:val="00996DEC"/>
    <w:rsid w:val="00996EAA"/>
    <w:rsid w:val="0099748D"/>
    <w:rsid w:val="009976BD"/>
    <w:rsid w:val="00997846"/>
    <w:rsid w:val="009A02E0"/>
    <w:rsid w:val="009A0F24"/>
    <w:rsid w:val="009A12FE"/>
    <w:rsid w:val="009A15CA"/>
    <w:rsid w:val="009A16C3"/>
    <w:rsid w:val="009A17E9"/>
    <w:rsid w:val="009A1823"/>
    <w:rsid w:val="009A1B5B"/>
    <w:rsid w:val="009A2B53"/>
    <w:rsid w:val="009A3113"/>
    <w:rsid w:val="009A31C2"/>
    <w:rsid w:val="009A3361"/>
    <w:rsid w:val="009A36F8"/>
    <w:rsid w:val="009A3BDD"/>
    <w:rsid w:val="009A4333"/>
    <w:rsid w:val="009A4BDE"/>
    <w:rsid w:val="009A4C49"/>
    <w:rsid w:val="009A54F6"/>
    <w:rsid w:val="009A5911"/>
    <w:rsid w:val="009A70CD"/>
    <w:rsid w:val="009A7979"/>
    <w:rsid w:val="009A7C12"/>
    <w:rsid w:val="009A7D14"/>
    <w:rsid w:val="009B0443"/>
    <w:rsid w:val="009B0B44"/>
    <w:rsid w:val="009B0C0B"/>
    <w:rsid w:val="009B0F9D"/>
    <w:rsid w:val="009B13A9"/>
    <w:rsid w:val="009B13D8"/>
    <w:rsid w:val="009B1459"/>
    <w:rsid w:val="009B21BF"/>
    <w:rsid w:val="009B21DF"/>
    <w:rsid w:val="009B2B73"/>
    <w:rsid w:val="009B2E15"/>
    <w:rsid w:val="009B2FCB"/>
    <w:rsid w:val="009B3C44"/>
    <w:rsid w:val="009B42C3"/>
    <w:rsid w:val="009B4816"/>
    <w:rsid w:val="009B48BE"/>
    <w:rsid w:val="009B4F26"/>
    <w:rsid w:val="009B51B6"/>
    <w:rsid w:val="009B58FB"/>
    <w:rsid w:val="009B5EA7"/>
    <w:rsid w:val="009B670F"/>
    <w:rsid w:val="009B7600"/>
    <w:rsid w:val="009B7728"/>
    <w:rsid w:val="009B7B69"/>
    <w:rsid w:val="009B7F00"/>
    <w:rsid w:val="009B7FA8"/>
    <w:rsid w:val="009C0378"/>
    <w:rsid w:val="009C06DB"/>
    <w:rsid w:val="009C091B"/>
    <w:rsid w:val="009C0CD9"/>
    <w:rsid w:val="009C0DB7"/>
    <w:rsid w:val="009C1067"/>
    <w:rsid w:val="009C2078"/>
    <w:rsid w:val="009C25FF"/>
    <w:rsid w:val="009C50B1"/>
    <w:rsid w:val="009C5696"/>
    <w:rsid w:val="009C610C"/>
    <w:rsid w:val="009C6361"/>
    <w:rsid w:val="009C6A9B"/>
    <w:rsid w:val="009C72A9"/>
    <w:rsid w:val="009C7DA1"/>
    <w:rsid w:val="009C7E6C"/>
    <w:rsid w:val="009D08A9"/>
    <w:rsid w:val="009D1218"/>
    <w:rsid w:val="009D15DB"/>
    <w:rsid w:val="009D1908"/>
    <w:rsid w:val="009D19E5"/>
    <w:rsid w:val="009D2CC4"/>
    <w:rsid w:val="009D2E12"/>
    <w:rsid w:val="009D31EB"/>
    <w:rsid w:val="009D43BE"/>
    <w:rsid w:val="009D4977"/>
    <w:rsid w:val="009D5705"/>
    <w:rsid w:val="009D5870"/>
    <w:rsid w:val="009D5CA8"/>
    <w:rsid w:val="009D5D55"/>
    <w:rsid w:val="009D5E16"/>
    <w:rsid w:val="009D5E2E"/>
    <w:rsid w:val="009D6601"/>
    <w:rsid w:val="009D665E"/>
    <w:rsid w:val="009D6A97"/>
    <w:rsid w:val="009D7AE9"/>
    <w:rsid w:val="009E0888"/>
    <w:rsid w:val="009E095C"/>
    <w:rsid w:val="009E0BB2"/>
    <w:rsid w:val="009E0D8C"/>
    <w:rsid w:val="009E1727"/>
    <w:rsid w:val="009E28E9"/>
    <w:rsid w:val="009E2DB6"/>
    <w:rsid w:val="009E35F6"/>
    <w:rsid w:val="009E3A61"/>
    <w:rsid w:val="009E3AEA"/>
    <w:rsid w:val="009E53A1"/>
    <w:rsid w:val="009E59DE"/>
    <w:rsid w:val="009E6AD3"/>
    <w:rsid w:val="009E6D16"/>
    <w:rsid w:val="009E6D6C"/>
    <w:rsid w:val="009F0AA4"/>
    <w:rsid w:val="009F11E6"/>
    <w:rsid w:val="009F12D9"/>
    <w:rsid w:val="009F2341"/>
    <w:rsid w:val="009F385A"/>
    <w:rsid w:val="009F3E95"/>
    <w:rsid w:val="009F4832"/>
    <w:rsid w:val="009F4C0B"/>
    <w:rsid w:val="009F5411"/>
    <w:rsid w:val="009F5502"/>
    <w:rsid w:val="009F5E60"/>
    <w:rsid w:val="009F62C2"/>
    <w:rsid w:val="009F64E2"/>
    <w:rsid w:val="009F664E"/>
    <w:rsid w:val="009F6779"/>
    <w:rsid w:val="009F6B68"/>
    <w:rsid w:val="009F76EE"/>
    <w:rsid w:val="009F778A"/>
    <w:rsid w:val="00A000B1"/>
    <w:rsid w:val="00A00E2A"/>
    <w:rsid w:val="00A01009"/>
    <w:rsid w:val="00A0104A"/>
    <w:rsid w:val="00A01B1D"/>
    <w:rsid w:val="00A0210C"/>
    <w:rsid w:val="00A02818"/>
    <w:rsid w:val="00A02A3B"/>
    <w:rsid w:val="00A03E03"/>
    <w:rsid w:val="00A05B01"/>
    <w:rsid w:val="00A05D5A"/>
    <w:rsid w:val="00A0607A"/>
    <w:rsid w:val="00A06093"/>
    <w:rsid w:val="00A065F7"/>
    <w:rsid w:val="00A07249"/>
    <w:rsid w:val="00A073F8"/>
    <w:rsid w:val="00A07412"/>
    <w:rsid w:val="00A0771E"/>
    <w:rsid w:val="00A07C7B"/>
    <w:rsid w:val="00A10F75"/>
    <w:rsid w:val="00A11453"/>
    <w:rsid w:val="00A11F1F"/>
    <w:rsid w:val="00A124C3"/>
    <w:rsid w:val="00A127F4"/>
    <w:rsid w:val="00A1293A"/>
    <w:rsid w:val="00A12EC6"/>
    <w:rsid w:val="00A14180"/>
    <w:rsid w:val="00A1423E"/>
    <w:rsid w:val="00A15753"/>
    <w:rsid w:val="00A158D9"/>
    <w:rsid w:val="00A16458"/>
    <w:rsid w:val="00A16B47"/>
    <w:rsid w:val="00A171AA"/>
    <w:rsid w:val="00A17419"/>
    <w:rsid w:val="00A177AB"/>
    <w:rsid w:val="00A20616"/>
    <w:rsid w:val="00A2150D"/>
    <w:rsid w:val="00A21646"/>
    <w:rsid w:val="00A21A75"/>
    <w:rsid w:val="00A23938"/>
    <w:rsid w:val="00A23BFE"/>
    <w:rsid w:val="00A23C14"/>
    <w:rsid w:val="00A242A7"/>
    <w:rsid w:val="00A24EA8"/>
    <w:rsid w:val="00A25412"/>
    <w:rsid w:val="00A2561F"/>
    <w:rsid w:val="00A25711"/>
    <w:rsid w:val="00A258B6"/>
    <w:rsid w:val="00A25E19"/>
    <w:rsid w:val="00A25F9F"/>
    <w:rsid w:val="00A26409"/>
    <w:rsid w:val="00A26A80"/>
    <w:rsid w:val="00A27C67"/>
    <w:rsid w:val="00A301AE"/>
    <w:rsid w:val="00A31A5E"/>
    <w:rsid w:val="00A34AAD"/>
    <w:rsid w:val="00A34E32"/>
    <w:rsid w:val="00A34FC8"/>
    <w:rsid w:val="00A3572B"/>
    <w:rsid w:val="00A35B6D"/>
    <w:rsid w:val="00A36320"/>
    <w:rsid w:val="00A367B5"/>
    <w:rsid w:val="00A367FE"/>
    <w:rsid w:val="00A37D40"/>
    <w:rsid w:val="00A406B5"/>
    <w:rsid w:val="00A40897"/>
    <w:rsid w:val="00A40E46"/>
    <w:rsid w:val="00A40F5F"/>
    <w:rsid w:val="00A41C00"/>
    <w:rsid w:val="00A41F01"/>
    <w:rsid w:val="00A41F2C"/>
    <w:rsid w:val="00A41FC4"/>
    <w:rsid w:val="00A420F7"/>
    <w:rsid w:val="00A42567"/>
    <w:rsid w:val="00A42E20"/>
    <w:rsid w:val="00A43E70"/>
    <w:rsid w:val="00A44812"/>
    <w:rsid w:val="00A44BF3"/>
    <w:rsid w:val="00A4509E"/>
    <w:rsid w:val="00A45233"/>
    <w:rsid w:val="00A4530F"/>
    <w:rsid w:val="00A45535"/>
    <w:rsid w:val="00A45C50"/>
    <w:rsid w:val="00A45E84"/>
    <w:rsid w:val="00A46461"/>
    <w:rsid w:val="00A46738"/>
    <w:rsid w:val="00A46E18"/>
    <w:rsid w:val="00A504CB"/>
    <w:rsid w:val="00A5090A"/>
    <w:rsid w:val="00A51103"/>
    <w:rsid w:val="00A5244F"/>
    <w:rsid w:val="00A526B2"/>
    <w:rsid w:val="00A53587"/>
    <w:rsid w:val="00A53671"/>
    <w:rsid w:val="00A5374E"/>
    <w:rsid w:val="00A537DF"/>
    <w:rsid w:val="00A5387A"/>
    <w:rsid w:val="00A541E1"/>
    <w:rsid w:val="00A54731"/>
    <w:rsid w:val="00A548FC"/>
    <w:rsid w:val="00A54B3B"/>
    <w:rsid w:val="00A54B9A"/>
    <w:rsid w:val="00A54F89"/>
    <w:rsid w:val="00A55307"/>
    <w:rsid w:val="00A559AF"/>
    <w:rsid w:val="00A56573"/>
    <w:rsid w:val="00A57151"/>
    <w:rsid w:val="00A571C8"/>
    <w:rsid w:val="00A57277"/>
    <w:rsid w:val="00A572E4"/>
    <w:rsid w:val="00A57532"/>
    <w:rsid w:val="00A57D88"/>
    <w:rsid w:val="00A57FBC"/>
    <w:rsid w:val="00A60081"/>
    <w:rsid w:val="00A60237"/>
    <w:rsid w:val="00A6043A"/>
    <w:rsid w:val="00A60C85"/>
    <w:rsid w:val="00A61100"/>
    <w:rsid w:val="00A613B7"/>
    <w:rsid w:val="00A61775"/>
    <w:rsid w:val="00A62192"/>
    <w:rsid w:val="00A62703"/>
    <w:rsid w:val="00A62E03"/>
    <w:rsid w:val="00A63C16"/>
    <w:rsid w:val="00A63E29"/>
    <w:rsid w:val="00A645D3"/>
    <w:rsid w:val="00A64882"/>
    <w:rsid w:val="00A6496F"/>
    <w:rsid w:val="00A65B99"/>
    <w:rsid w:val="00A666AD"/>
    <w:rsid w:val="00A67677"/>
    <w:rsid w:val="00A67768"/>
    <w:rsid w:val="00A7091D"/>
    <w:rsid w:val="00A70C66"/>
    <w:rsid w:val="00A710F2"/>
    <w:rsid w:val="00A7114D"/>
    <w:rsid w:val="00A71217"/>
    <w:rsid w:val="00A71589"/>
    <w:rsid w:val="00A71827"/>
    <w:rsid w:val="00A718DC"/>
    <w:rsid w:val="00A71D3A"/>
    <w:rsid w:val="00A72206"/>
    <w:rsid w:val="00A72980"/>
    <w:rsid w:val="00A735C2"/>
    <w:rsid w:val="00A74CBE"/>
    <w:rsid w:val="00A74FB1"/>
    <w:rsid w:val="00A75FE1"/>
    <w:rsid w:val="00A761B8"/>
    <w:rsid w:val="00A765AC"/>
    <w:rsid w:val="00A77C41"/>
    <w:rsid w:val="00A77F3B"/>
    <w:rsid w:val="00A800F2"/>
    <w:rsid w:val="00A809C3"/>
    <w:rsid w:val="00A8100F"/>
    <w:rsid w:val="00A810F5"/>
    <w:rsid w:val="00A81B27"/>
    <w:rsid w:val="00A81BDF"/>
    <w:rsid w:val="00A8261F"/>
    <w:rsid w:val="00A826AC"/>
    <w:rsid w:val="00A83930"/>
    <w:rsid w:val="00A83C5B"/>
    <w:rsid w:val="00A84325"/>
    <w:rsid w:val="00A846C9"/>
    <w:rsid w:val="00A84DB2"/>
    <w:rsid w:val="00A859A9"/>
    <w:rsid w:val="00A86076"/>
    <w:rsid w:val="00A863A4"/>
    <w:rsid w:val="00A86502"/>
    <w:rsid w:val="00A867E4"/>
    <w:rsid w:val="00A869EB"/>
    <w:rsid w:val="00A86A07"/>
    <w:rsid w:val="00A87D5A"/>
    <w:rsid w:val="00A90187"/>
    <w:rsid w:val="00A90599"/>
    <w:rsid w:val="00A912D4"/>
    <w:rsid w:val="00A914FD"/>
    <w:rsid w:val="00A91859"/>
    <w:rsid w:val="00A91AFF"/>
    <w:rsid w:val="00A9256E"/>
    <w:rsid w:val="00A9286E"/>
    <w:rsid w:val="00A92BA4"/>
    <w:rsid w:val="00A92CF4"/>
    <w:rsid w:val="00A92E73"/>
    <w:rsid w:val="00A94CB8"/>
    <w:rsid w:val="00A94D3D"/>
    <w:rsid w:val="00A952DC"/>
    <w:rsid w:val="00A9555E"/>
    <w:rsid w:val="00A95A0C"/>
    <w:rsid w:val="00A96196"/>
    <w:rsid w:val="00A96413"/>
    <w:rsid w:val="00A96A1D"/>
    <w:rsid w:val="00A971E8"/>
    <w:rsid w:val="00A975A5"/>
    <w:rsid w:val="00A97C0E"/>
    <w:rsid w:val="00AA0B3D"/>
    <w:rsid w:val="00AA169F"/>
    <w:rsid w:val="00AA181D"/>
    <w:rsid w:val="00AA23B6"/>
    <w:rsid w:val="00AA2BFF"/>
    <w:rsid w:val="00AA2E3A"/>
    <w:rsid w:val="00AA308D"/>
    <w:rsid w:val="00AA35AB"/>
    <w:rsid w:val="00AA3D0A"/>
    <w:rsid w:val="00AA47B4"/>
    <w:rsid w:val="00AA4E7B"/>
    <w:rsid w:val="00AA5197"/>
    <w:rsid w:val="00AA53E1"/>
    <w:rsid w:val="00AA54F1"/>
    <w:rsid w:val="00AA566F"/>
    <w:rsid w:val="00AA6BC2"/>
    <w:rsid w:val="00AA6D85"/>
    <w:rsid w:val="00AA6DE6"/>
    <w:rsid w:val="00AA741E"/>
    <w:rsid w:val="00AB111A"/>
    <w:rsid w:val="00AB12F6"/>
    <w:rsid w:val="00AB1879"/>
    <w:rsid w:val="00AB197A"/>
    <w:rsid w:val="00AB1D44"/>
    <w:rsid w:val="00AB265D"/>
    <w:rsid w:val="00AB298E"/>
    <w:rsid w:val="00AB2CFB"/>
    <w:rsid w:val="00AB346B"/>
    <w:rsid w:val="00AB37AC"/>
    <w:rsid w:val="00AB3E2C"/>
    <w:rsid w:val="00AB3FB4"/>
    <w:rsid w:val="00AB401F"/>
    <w:rsid w:val="00AB42B9"/>
    <w:rsid w:val="00AB5680"/>
    <w:rsid w:val="00AB5F7A"/>
    <w:rsid w:val="00AB6EB6"/>
    <w:rsid w:val="00AB71A2"/>
    <w:rsid w:val="00AB71EE"/>
    <w:rsid w:val="00AB75A2"/>
    <w:rsid w:val="00AB77F8"/>
    <w:rsid w:val="00AC018B"/>
    <w:rsid w:val="00AC01A6"/>
    <w:rsid w:val="00AC04E2"/>
    <w:rsid w:val="00AC0B83"/>
    <w:rsid w:val="00AC1AE0"/>
    <w:rsid w:val="00AC292D"/>
    <w:rsid w:val="00AC3268"/>
    <w:rsid w:val="00AC3DA7"/>
    <w:rsid w:val="00AC3E13"/>
    <w:rsid w:val="00AC476D"/>
    <w:rsid w:val="00AC4B70"/>
    <w:rsid w:val="00AC4F72"/>
    <w:rsid w:val="00AC5875"/>
    <w:rsid w:val="00AC59FB"/>
    <w:rsid w:val="00AC5D10"/>
    <w:rsid w:val="00AC6040"/>
    <w:rsid w:val="00AC64CF"/>
    <w:rsid w:val="00AC6697"/>
    <w:rsid w:val="00AC6DF9"/>
    <w:rsid w:val="00AC6F12"/>
    <w:rsid w:val="00AC72D4"/>
    <w:rsid w:val="00AC731E"/>
    <w:rsid w:val="00AC76E8"/>
    <w:rsid w:val="00AD018F"/>
    <w:rsid w:val="00AD10C4"/>
    <w:rsid w:val="00AD114A"/>
    <w:rsid w:val="00AD15A3"/>
    <w:rsid w:val="00AD21B3"/>
    <w:rsid w:val="00AD34C6"/>
    <w:rsid w:val="00AD353B"/>
    <w:rsid w:val="00AD3578"/>
    <w:rsid w:val="00AD3A6A"/>
    <w:rsid w:val="00AD46EB"/>
    <w:rsid w:val="00AD4FD4"/>
    <w:rsid w:val="00AD5088"/>
    <w:rsid w:val="00AD59CE"/>
    <w:rsid w:val="00AD6A48"/>
    <w:rsid w:val="00AD75A9"/>
    <w:rsid w:val="00AE0699"/>
    <w:rsid w:val="00AE093D"/>
    <w:rsid w:val="00AE0C26"/>
    <w:rsid w:val="00AE0D57"/>
    <w:rsid w:val="00AE0FB7"/>
    <w:rsid w:val="00AE1225"/>
    <w:rsid w:val="00AE1A74"/>
    <w:rsid w:val="00AE1DF0"/>
    <w:rsid w:val="00AE3227"/>
    <w:rsid w:val="00AE393A"/>
    <w:rsid w:val="00AE3945"/>
    <w:rsid w:val="00AE3B67"/>
    <w:rsid w:val="00AE3D98"/>
    <w:rsid w:val="00AE45AC"/>
    <w:rsid w:val="00AE4F98"/>
    <w:rsid w:val="00AE546A"/>
    <w:rsid w:val="00AE54CD"/>
    <w:rsid w:val="00AE5C84"/>
    <w:rsid w:val="00AE60CD"/>
    <w:rsid w:val="00AE64EB"/>
    <w:rsid w:val="00AE74A9"/>
    <w:rsid w:val="00AE757E"/>
    <w:rsid w:val="00AE7F06"/>
    <w:rsid w:val="00AF0183"/>
    <w:rsid w:val="00AF03A2"/>
    <w:rsid w:val="00AF0A5F"/>
    <w:rsid w:val="00AF0FE7"/>
    <w:rsid w:val="00AF163C"/>
    <w:rsid w:val="00AF227A"/>
    <w:rsid w:val="00AF2667"/>
    <w:rsid w:val="00AF2C4D"/>
    <w:rsid w:val="00AF2D07"/>
    <w:rsid w:val="00AF2D58"/>
    <w:rsid w:val="00AF3329"/>
    <w:rsid w:val="00AF3412"/>
    <w:rsid w:val="00AF3ADA"/>
    <w:rsid w:val="00AF3DAE"/>
    <w:rsid w:val="00AF412F"/>
    <w:rsid w:val="00AF41A2"/>
    <w:rsid w:val="00AF4220"/>
    <w:rsid w:val="00AF490F"/>
    <w:rsid w:val="00AF4EDA"/>
    <w:rsid w:val="00AF5367"/>
    <w:rsid w:val="00AF5DDA"/>
    <w:rsid w:val="00AF653D"/>
    <w:rsid w:val="00AF698C"/>
    <w:rsid w:val="00AF6C5A"/>
    <w:rsid w:val="00AF7382"/>
    <w:rsid w:val="00AF740D"/>
    <w:rsid w:val="00AF7976"/>
    <w:rsid w:val="00AF7B29"/>
    <w:rsid w:val="00AF7EAC"/>
    <w:rsid w:val="00B00D36"/>
    <w:rsid w:val="00B0196A"/>
    <w:rsid w:val="00B01D50"/>
    <w:rsid w:val="00B02024"/>
    <w:rsid w:val="00B02226"/>
    <w:rsid w:val="00B02A1F"/>
    <w:rsid w:val="00B02AB9"/>
    <w:rsid w:val="00B02AE1"/>
    <w:rsid w:val="00B03B3A"/>
    <w:rsid w:val="00B03B4B"/>
    <w:rsid w:val="00B03F2F"/>
    <w:rsid w:val="00B0514B"/>
    <w:rsid w:val="00B053D1"/>
    <w:rsid w:val="00B05957"/>
    <w:rsid w:val="00B05D4A"/>
    <w:rsid w:val="00B06A1B"/>
    <w:rsid w:val="00B06CD9"/>
    <w:rsid w:val="00B0708D"/>
    <w:rsid w:val="00B07191"/>
    <w:rsid w:val="00B07802"/>
    <w:rsid w:val="00B07875"/>
    <w:rsid w:val="00B107DF"/>
    <w:rsid w:val="00B11288"/>
    <w:rsid w:val="00B112BA"/>
    <w:rsid w:val="00B112C6"/>
    <w:rsid w:val="00B127DF"/>
    <w:rsid w:val="00B1354A"/>
    <w:rsid w:val="00B13831"/>
    <w:rsid w:val="00B13E11"/>
    <w:rsid w:val="00B14117"/>
    <w:rsid w:val="00B144BB"/>
    <w:rsid w:val="00B152AF"/>
    <w:rsid w:val="00B15D73"/>
    <w:rsid w:val="00B1619F"/>
    <w:rsid w:val="00B166D4"/>
    <w:rsid w:val="00B17071"/>
    <w:rsid w:val="00B170CD"/>
    <w:rsid w:val="00B1733F"/>
    <w:rsid w:val="00B1776E"/>
    <w:rsid w:val="00B17965"/>
    <w:rsid w:val="00B17EC9"/>
    <w:rsid w:val="00B22093"/>
    <w:rsid w:val="00B23D17"/>
    <w:rsid w:val="00B23F9D"/>
    <w:rsid w:val="00B2500D"/>
    <w:rsid w:val="00B262C4"/>
    <w:rsid w:val="00B2646C"/>
    <w:rsid w:val="00B26696"/>
    <w:rsid w:val="00B270BD"/>
    <w:rsid w:val="00B274F1"/>
    <w:rsid w:val="00B27612"/>
    <w:rsid w:val="00B303B9"/>
    <w:rsid w:val="00B31339"/>
    <w:rsid w:val="00B31C87"/>
    <w:rsid w:val="00B3289B"/>
    <w:rsid w:val="00B344FA"/>
    <w:rsid w:val="00B34C64"/>
    <w:rsid w:val="00B34E8A"/>
    <w:rsid w:val="00B35177"/>
    <w:rsid w:val="00B35432"/>
    <w:rsid w:val="00B3561B"/>
    <w:rsid w:val="00B35B3A"/>
    <w:rsid w:val="00B36737"/>
    <w:rsid w:val="00B36B3A"/>
    <w:rsid w:val="00B3731A"/>
    <w:rsid w:val="00B373F7"/>
    <w:rsid w:val="00B3765F"/>
    <w:rsid w:val="00B378BC"/>
    <w:rsid w:val="00B37AC4"/>
    <w:rsid w:val="00B427FF"/>
    <w:rsid w:val="00B42C10"/>
    <w:rsid w:val="00B43548"/>
    <w:rsid w:val="00B441F3"/>
    <w:rsid w:val="00B44E35"/>
    <w:rsid w:val="00B44F49"/>
    <w:rsid w:val="00B44F59"/>
    <w:rsid w:val="00B45A0C"/>
    <w:rsid w:val="00B45CDD"/>
    <w:rsid w:val="00B46549"/>
    <w:rsid w:val="00B46B61"/>
    <w:rsid w:val="00B47152"/>
    <w:rsid w:val="00B473E7"/>
    <w:rsid w:val="00B474B6"/>
    <w:rsid w:val="00B47DF9"/>
    <w:rsid w:val="00B505B2"/>
    <w:rsid w:val="00B50D7C"/>
    <w:rsid w:val="00B51302"/>
    <w:rsid w:val="00B515BD"/>
    <w:rsid w:val="00B51C2D"/>
    <w:rsid w:val="00B527BC"/>
    <w:rsid w:val="00B53042"/>
    <w:rsid w:val="00B539EC"/>
    <w:rsid w:val="00B54759"/>
    <w:rsid w:val="00B54A23"/>
    <w:rsid w:val="00B54FFE"/>
    <w:rsid w:val="00B5569A"/>
    <w:rsid w:val="00B55E3F"/>
    <w:rsid w:val="00B564DB"/>
    <w:rsid w:val="00B56B81"/>
    <w:rsid w:val="00B56DFE"/>
    <w:rsid w:val="00B56E25"/>
    <w:rsid w:val="00B60374"/>
    <w:rsid w:val="00B613B8"/>
    <w:rsid w:val="00B61584"/>
    <w:rsid w:val="00B61F68"/>
    <w:rsid w:val="00B637A2"/>
    <w:rsid w:val="00B6398F"/>
    <w:rsid w:val="00B63C45"/>
    <w:rsid w:val="00B645D6"/>
    <w:rsid w:val="00B64BE4"/>
    <w:rsid w:val="00B64FCD"/>
    <w:rsid w:val="00B652D3"/>
    <w:rsid w:val="00B65369"/>
    <w:rsid w:val="00B6547B"/>
    <w:rsid w:val="00B65726"/>
    <w:rsid w:val="00B65B37"/>
    <w:rsid w:val="00B65D4F"/>
    <w:rsid w:val="00B66194"/>
    <w:rsid w:val="00B66592"/>
    <w:rsid w:val="00B665F9"/>
    <w:rsid w:val="00B670ED"/>
    <w:rsid w:val="00B672DB"/>
    <w:rsid w:val="00B67F0D"/>
    <w:rsid w:val="00B7012F"/>
    <w:rsid w:val="00B71235"/>
    <w:rsid w:val="00B71501"/>
    <w:rsid w:val="00B715CE"/>
    <w:rsid w:val="00B71B80"/>
    <w:rsid w:val="00B71EB7"/>
    <w:rsid w:val="00B72473"/>
    <w:rsid w:val="00B725D7"/>
    <w:rsid w:val="00B72AED"/>
    <w:rsid w:val="00B72E47"/>
    <w:rsid w:val="00B732C7"/>
    <w:rsid w:val="00B73A43"/>
    <w:rsid w:val="00B73F7E"/>
    <w:rsid w:val="00B748B0"/>
    <w:rsid w:val="00B75AA1"/>
    <w:rsid w:val="00B75C58"/>
    <w:rsid w:val="00B76CF6"/>
    <w:rsid w:val="00B76DF0"/>
    <w:rsid w:val="00B76F57"/>
    <w:rsid w:val="00B76F70"/>
    <w:rsid w:val="00B77147"/>
    <w:rsid w:val="00B773ED"/>
    <w:rsid w:val="00B77C88"/>
    <w:rsid w:val="00B8005A"/>
    <w:rsid w:val="00B801E0"/>
    <w:rsid w:val="00B80AC8"/>
    <w:rsid w:val="00B81512"/>
    <w:rsid w:val="00B850BA"/>
    <w:rsid w:val="00B85B7A"/>
    <w:rsid w:val="00B8609B"/>
    <w:rsid w:val="00B863A5"/>
    <w:rsid w:val="00B865DB"/>
    <w:rsid w:val="00B877D1"/>
    <w:rsid w:val="00B8799F"/>
    <w:rsid w:val="00B87E92"/>
    <w:rsid w:val="00B90192"/>
    <w:rsid w:val="00B9053E"/>
    <w:rsid w:val="00B907A6"/>
    <w:rsid w:val="00B907D1"/>
    <w:rsid w:val="00B90D8E"/>
    <w:rsid w:val="00B9107A"/>
    <w:rsid w:val="00B912CA"/>
    <w:rsid w:val="00B91541"/>
    <w:rsid w:val="00B9212A"/>
    <w:rsid w:val="00B92366"/>
    <w:rsid w:val="00B92645"/>
    <w:rsid w:val="00B92800"/>
    <w:rsid w:val="00B93450"/>
    <w:rsid w:val="00B935F9"/>
    <w:rsid w:val="00B939E9"/>
    <w:rsid w:val="00B93AC4"/>
    <w:rsid w:val="00B93FB5"/>
    <w:rsid w:val="00B93FF7"/>
    <w:rsid w:val="00B9403F"/>
    <w:rsid w:val="00B94454"/>
    <w:rsid w:val="00B94477"/>
    <w:rsid w:val="00B946A8"/>
    <w:rsid w:val="00B94B15"/>
    <w:rsid w:val="00B952FA"/>
    <w:rsid w:val="00B96324"/>
    <w:rsid w:val="00B96A09"/>
    <w:rsid w:val="00B96AD8"/>
    <w:rsid w:val="00B97135"/>
    <w:rsid w:val="00B971B0"/>
    <w:rsid w:val="00B97EC0"/>
    <w:rsid w:val="00BA0007"/>
    <w:rsid w:val="00BA13D9"/>
    <w:rsid w:val="00BA20CC"/>
    <w:rsid w:val="00BA2899"/>
    <w:rsid w:val="00BA37CA"/>
    <w:rsid w:val="00BA3C38"/>
    <w:rsid w:val="00BA4049"/>
    <w:rsid w:val="00BA4412"/>
    <w:rsid w:val="00BA488F"/>
    <w:rsid w:val="00BA494E"/>
    <w:rsid w:val="00BA58CF"/>
    <w:rsid w:val="00BA595A"/>
    <w:rsid w:val="00BA5C4B"/>
    <w:rsid w:val="00BA5C92"/>
    <w:rsid w:val="00BA6307"/>
    <w:rsid w:val="00BA64F5"/>
    <w:rsid w:val="00BA680F"/>
    <w:rsid w:val="00BA6BB2"/>
    <w:rsid w:val="00BA708A"/>
    <w:rsid w:val="00BA7828"/>
    <w:rsid w:val="00BA79DF"/>
    <w:rsid w:val="00BB0393"/>
    <w:rsid w:val="00BB08AD"/>
    <w:rsid w:val="00BB0AD3"/>
    <w:rsid w:val="00BB1CD8"/>
    <w:rsid w:val="00BB2171"/>
    <w:rsid w:val="00BB2C68"/>
    <w:rsid w:val="00BB3A6B"/>
    <w:rsid w:val="00BB4659"/>
    <w:rsid w:val="00BB4F9B"/>
    <w:rsid w:val="00BB59A0"/>
    <w:rsid w:val="00BB5B8A"/>
    <w:rsid w:val="00BB630F"/>
    <w:rsid w:val="00BB7076"/>
    <w:rsid w:val="00BB774D"/>
    <w:rsid w:val="00BB7888"/>
    <w:rsid w:val="00BC03A1"/>
    <w:rsid w:val="00BC07D5"/>
    <w:rsid w:val="00BC08BA"/>
    <w:rsid w:val="00BC0FAC"/>
    <w:rsid w:val="00BC0FE3"/>
    <w:rsid w:val="00BC135A"/>
    <w:rsid w:val="00BC160C"/>
    <w:rsid w:val="00BC3152"/>
    <w:rsid w:val="00BC4AC0"/>
    <w:rsid w:val="00BC4DD0"/>
    <w:rsid w:val="00BC5CAF"/>
    <w:rsid w:val="00BC666C"/>
    <w:rsid w:val="00BC6CAD"/>
    <w:rsid w:val="00BC745E"/>
    <w:rsid w:val="00BD0B3B"/>
    <w:rsid w:val="00BD0DF6"/>
    <w:rsid w:val="00BD1727"/>
    <w:rsid w:val="00BD172E"/>
    <w:rsid w:val="00BD1C76"/>
    <w:rsid w:val="00BD1DAB"/>
    <w:rsid w:val="00BD20C6"/>
    <w:rsid w:val="00BD2466"/>
    <w:rsid w:val="00BD2DE2"/>
    <w:rsid w:val="00BD2E3C"/>
    <w:rsid w:val="00BD4802"/>
    <w:rsid w:val="00BD4C81"/>
    <w:rsid w:val="00BD4D48"/>
    <w:rsid w:val="00BD5140"/>
    <w:rsid w:val="00BD5C4C"/>
    <w:rsid w:val="00BD5F6D"/>
    <w:rsid w:val="00BD6BDE"/>
    <w:rsid w:val="00BD77D3"/>
    <w:rsid w:val="00BD7A4C"/>
    <w:rsid w:val="00BD7AF2"/>
    <w:rsid w:val="00BD7BC6"/>
    <w:rsid w:val="00BE0427"/>
    <w:rsid w:val="00BE0431"/>
    <w:rsid w:val="00BE0FD3"/>
    <w:rsid w:val="00BE1162"/>
    <w:rsid w:val="00BE17C8"/>
    <w:rsid w:val="00BE1B4E"/>
    <w:rsid w:val="00BE1BDB"/>
    <w:rsid w:val="00BE1ED8"/>
    <w:rsid w:val="00BE1F33"/>
    <w:rsid w:val="00BE2683"/>
    <w:rsid w:val="00BE2E66"/>
    <w:rsid w:val="00BE3564"/>
    <w:rsid w:val="00BE39BE"/>
    <w:rsid w:val="00BE3A15"/>
    <w:rsid w:val="00BE4560"/>
    <w:rsid w:val="00BE4714"/>
    <w:rsid w:val="00BE4D55"/>
    <w:rsid w:val="00BE4E50"/>
    <w:rsid w:val="00BE506C"/>
    <w:rsid w:val="00BE560C"/>
    <w:rsid w:val="00BE6080"/>
    <w:rsid w:val="00BE6196"/>
    <w:rsid w:val="00BE6220"/>
    <w:rsid w:val="00BE65D5"/>
    <w:rsid w:val="00BE6CC1"/>
    <w:rsid w:val="00BE7185"/>
    <w:rsid w:val="00BE7525"/>
    <w:rsid w:val="00BF08B0"/>
    <w:rsid w:val="00BF0A7C"/>
    <w:rsid w:val="00BF0F0B"/>
    <w:rsid w:val="00BF1060"/>
    <w:rsid w:val="00BF1D6D"/>
    <w:rsid w:val="00BF363E"/>
    <w:rsid w:val="00BF3A91"/>
    <w:rsid w:val="00BF4E70"/>
    <w:rsid w:val="00BF558D"/>
    <w:rsid w:val="00BF5DDA"/>
    <w:rsid w:val="00BF682C"/>
    <w:rsid w:val="00BF6D2A"/>
    <w:rsid w:val="00BF6FC2"/>
    <w:rsid w:val="00BF752D"/>
    <w:rsid w:val="00C006CD"/>
    <w:rsid w:val="00C00D37"/>
    <w:rsid w:val="00C02337"/>
    <w:rsid w:val="00C02591"/>
    <w:rsid w:val="00C02EC2"/>
    <w:rsid w:val="00C03213"/>
    <w:rsid w:val="00C0452E"/>
    <w:rsid w:val="00C0467B"/>
    <w:rsid w:val="00C04CB3"/>
    <w:rsid w:val="00C04D49"/>
    <w:rsid w:val="00C05B9A"/>
    <w:rsid w:val="00C063FA"/>
    <w:rsid w:val="00C06653"/>
    <w:rsid w:val="00C06D1E"/>
    <w:rsid w:val="00C06ECB"/>
    <w:rsid w:val="00C108C1"/>
    <w:rsid w:val="00C10AAF"/>
    <w:rsid w:val="00C10D49"/>
    <w:rsid w:val="00C1190D"/>
    <w:rsid w:val="00C13647"/>
    <w:rsid w:val="00C1464E"/>
    <w:rsid w:val="00C1562E"/>
    <w:rsid w:val="00C15DAC"/>
    <w:rsid w:val="00C15F74"/>
    <w:rsid w:val="00C15F98"/>
    <w:rsid w:val="00C16783"/>
    <w:rsid w:val="00C16A3A"/>
    <w:rsid w:val="00C16D57"/>
    <w:rsid w:val="00C1748D"/>
    <w:rsid w:val="00C178CB"/>
    <w:rsid w:val="00C17C4B"/>
    <w:rsid w:val="00C17EC5"/>
    <w:rsid w:val="00C17F67"/>
    <w:rsid w:val="00C202BB"/>
    <w:rsid w:val="00C20375"/>
    <w:rsid w:val="00C20CC7"/>
    <w:rsid w:val="00C211EB"/>
    <w:rsid w:val="00C225DD"/>
    <w:rsid w:val="00C22E53"/>
    <w:rsid w:val="00C236C3"/>
    <w:rsid w:val="00C2378D"/>
    <w:rsid w:val="00C237CC"/>
    <w:rsid w:val="00C23962"/>
    <w:rsid w:val="00C23FAB"/>
    <w:rsid w:val="00C2454A"/>
    <w:rsid w:val="00C24D4C"/>
    <w:rsid w:val="00C2523D"/>
    <w:rsid w:val="00C26858"/>
    <w:rsid w:val="00C26C3E"/>
    <w:rsid w:val="00C27279"/>
    <w:rsid w:val="00C27C2B"/>
    <w:rsid w:val="00C309B9"/>
    <w:rsid w:val="00C30BAB"/>
    <w:rsid w:val="00C32B15"/>
    <w:rsid w:val="00C32CCB"/>
    <w:rsid w:val="00C336BB"/>
    <w:rsid w:val="00C338A5"/>
    <w:rsid w:val="00C33DC0"/>
    <w:rsid w:val="00C34638"/>
    <w:rsid w:val="00C34C48"/>
    <w:rsid w:val="00C35A91"/>
    <w:rsid w:val="00C35FCC"/>
    <w:rsid w:val="00C360DD"/>
    <w:rsid w:val="00C36B68"/>
    <w:rsid w:val="00C36ED1"/>
    <w:rsid w:val="00C37132"/>
    <w:rsid w:val="00C37707"/>
    <w:rsid w:val="00C37B81"/>
    <w:rsid w:val="00C37E5D"/>
    <w:rsid w:val="00C40AC7"/>
    <w:rsid w:val="00C40B0D"/>
    <w:rsid w:val="00C40BB2"/>
    <w:rsid w:val="00C40C15"/>
    <w:rsid w:val="00C41608"/>
    <w:rsid w:val="00C42007"/>
    <w:rsid w:val="00C4286B"/>
    <w:rsid w:val="00C42A4A"/>
    <w:rsid w:val="00C42C22"/>
    <w:rsid w:val="00C4330A"/>
    <w:rsid w:val="00C4379B"/>
    <w:rsid w:val="00C445D3"/>
    <w:rsid w:val="00C446C4"/>
    <w:rsid w:val="00C4586A"/>
    <w:rsid w:val="00C461B4"/>
    <w:rsid w:val="00C4695B"/>
    <w:rsid w:val="00C46D65"/>
    <w:rsid w:val="00C47098"/>
    <w:rsid w:val="00C478A9"/>
    <w:rsid w:val="00C47C66"/>
    <w:rsid w:val="00C507E5"/>
    <w:rsid w:val="00C512B8"/>
    <w:rsid w:val="00C5150E"/>
    <w:rsid w:val="00C521EB"/>
    <w:rsid w:val="00C532D9"/>
    <w:rsid w:val="00C53611"/>
    <w:rsid w:val="00C53D0F"/>
    <w:rsid w:val="00C54F56"/>
    <w:rsid w:val="00C55D17"/>
    <w:rsid w:val="00C56000"/>
    <w:rsid w:val="00C57224"/>
    <w:rsid w:val="00C57267"/>
    <w:rsid w:val="00C57537"/>
    <w:rsid w:val="00C57737"/>
    <w:rsid w:val="00C57B58"/>
    <w:rsid w:val="00C602AC"/>
    <w:rsid w:val="00C6054C"/>
    <w:rsid w:val="00C60758"/>
    <w:rsid w:val="00C60CBC"/>
    <w:rsid w:val="00C6122B"/>
    <w:rsid w:val="00C612EA"/>
    <w:rsid w:val="00C61AD6"/>
    <w:rsid w:val="00C61C23"/>
    <w:rsid w:val="00C62435"/>
    <w:rsid w:val="00C6377E"/>
    <w:rsid w:val="00C63D9C"/>
    <w:rsid w:val="00C63DBE"/>
    <w:rsid w:val="00C64228"/>
    <w:rsid w:val="00C648DA"/>
    <w:rsid w:val="00C64CA4"/>
    <w:rsid w:val="00C65180"/>
    <w:rsid w:val="00C6549A"/>
    <w:rsid w:val="00C65771"/>
    <w:rsid w:val="00C6589B"/>
    <w:rsid w:val="00C65D93"/>
    <w:rsid w:val="00C6622B"/>
    <w:rsid w:val="00C670C9"/>
    <w:rsid w:val="00C67953"/>
    <w:rsid w:val="00C67ED5"/>
    <w:rsid w:val="00C7014C"/>
    <w:rsid w:val="00C7056A"/>
    <w:rsid w:val="00C70839"/>
    <w:rsid w:val="00C70F9B"/>
    <w:rsid w:val="00C712EA"/>
    <w:rsid w:val="00C71B5E"/>
    <w:rsid w:val="00C723F9"/>
    <w:rsid w:val="00C727CC"/>
    <w:rsid w:val="00C7332D"/>
    <w:rsid w:val="00C73C4D"/>
    <w:rsid w:val="00C73EB7"/>
    <w:rsid w:val="00C73EDE"/>
    <w:rsid w:val="00C74A95"/>
    <w:rsid w:val="00C74B5B"/>
    <w:rsid w:val="00C751DF"/>
    <w:rsid w:val="00C76764"/>
    <w:rsid w:val="00C76AC7"/>
    <w:rsid w:val="00C76B42"/>
    <w:rsid w:val="00C80415"/>
    <w:rsid w:val="00C806F0"/>
    <w:rsid w:val="00C80834"/>
    <w:rsid w:val="00C80969"/>
    <w:rsid w:val="00C8096E"/>
    <w:rsid w:val="00C809F6"/>
    <w:rsid w:val="00C80C4F"/>
    <w:rsid w:val="00C80DB2"/>
    <w:rsid w:val="00C80DC6"/>
    <w:rsid w:val="00C80E14"/>
    <w:rsid w:val="00C81444"/>
    <w:rsid w:val="00C81948"/>
    <w:rsid w:val="00C81D09"/>
    <w:rsid w:val="00C81D79"/>
    <w:rsid w:val="00C81DC0"/>
    <w:rsid w:val="00C81E3E"/>
    <w:rsid w:val="00C82D7B"/>
    <w:rsid w:val="00C8307E"/>
    <w:rsid w:val="00C8309C"/>
    <w:rsid w:val="00C83B2F"/>
    <w:rsid w:val="00C83C21"/>
    <w:rsid w:val="00C846AF"/>
    <w:rsid w:val="00C84AE6"/>
    <w:rsid w:val="00C85469"/>
    <w:rsid w:val="00C85769"/>
    <w:rsid w:val="00C85F39"/>
    <w:rsid w:val="00C86BCD"/>
    <w:rsid w:val="00C87408"/>
    <w:rsid w:val="00C875CB"/>
    <w:rsid w:val="00C8766F"/>
    <w:rsid w:val="00C87983"/>
    <w:rsid w:val="00C906EC"/>
    <w:rsid w:val="00C90984"/>
    <w:rsid w:val="00C91177"/>
    <w:rsid w:val="00C91332"/>
    <w:rsid w:val="00C914B5"/>
    <w:rsid w:val="00C91541"/>
    <w:rsid w:val="00C91D27"/>
    <w:rsid w:val="00C92240"/>
    <w:rsid w:val="00C9249D"/>
    <w:rsid w:val="00C92E17"/>
    <w:rsid w:val="00C931CF"/>
    <w:rsid w:val="00C939AE"/>
    <w:rsid w:val="00C942E2"/>
    <w:rsid w:val="00C943DC"/>
    <w:rsid w:val="00C9480B"/>
    <w:rsid w:val="00C9689F"/>
    <w:rsid w:val="00C96B18"/>
    <w:rsid w:val="00C96C46"/>
    <w:rsid w:val="00C96C5A"/>
    <w:rsid w:val="00C974D0"/>
    <w:rsid w:val="00C97713"/>
    <w:rsid w:val="00C97836"/>
    <w:rsid w:val="00C979A1"/>
    <w:rsid w:val="00C97B43"/>
    <w:rsid w:val="00C97E61"/>
    <w:rsid w:val="00CA1A7D"/>
    <w:rsid w:val="00CA1E36"/>
    <w:rsid w:val="00CA2504"/>
    <w:rsid w:val="00CA3178"/>
    <w:rsid w:val="00CA3C62"/>
    <w:rsid w:val="00CA42D0"/>
    <w:rsid w:val="00CA49C1"/>
    <w:rsid w:val="00CA4AB6"/>
    <w:rsid w:val="00CA4B29"/>
    <w:rsid w:val="00CA587A"/>
    <w:rsid w:val="00CA5C54"/>
    <w:rsid w:val="00CA6588"/>
    <w:rsid w:val="00CA6811"/>
    <w:rsid w:val="00CB0310"/>
    <w:rsid w:val="00CB0992"/>
    <w:rsid w:val="00CB0ACF"/>
    <w:rsid w:val="00CB0CB2"/>
    <w:rsid w:val="00CB1725"/>
    <w:rsid w:val="00CB1E77"/>
    <w:rsid w:val="00CB22D0"/>
    <w:rsid w:val="00CB26CC"/>
    <w:rsid w:val="00CB2A15"/>
    <w:rsid w:val="00CB2EAC"/>
    <w:rsid w:val="00CB329E"/>
    <w:rsid w:val="00CB42A8"/>
    <w:rsid w:val="00CB4552"/>
    <w:rsid w:val="00CB45A2"/>
    <w:rsid w:val="00CB472C"/>
    <w:rsid w:val="00CB4DC7"/>
    <w:rsid w:val="00CB51C1"/>
    <w:rsid w:val="00CB5439"/>
    <w:rsid w:val="00CB654C"/>
    <w:rsid w:val="00CB6AFE"/>
    <w:rsid w:val="00CB6CA7"/>
    <w:rsid w:val="00CB76BD"/>
    <w:rsid w:val="00CB7DFD"/>
    <w:rsid w:val="00CC015C"/>
    <w:rsid w:val="00CC09F7"/>
    <w:rsid w:val="00CC0CD0"/>
    <w:rsid w:val="00CC10D1"/>
    <w:rsid w:val="00CC17DD"/>
    <w:rsid w:val="00CC1BFF"/>
    <w:rsid w:val="00CC1C3E"/>
    <w:rsid w:val="00CC2B8D"/>
    <w:rsid w:val="00CC2B95"/>
    <w:rsid w:val="00CC3B03"/>
    <w:rsid w:val="00CC3C5A"/>
    <w:rsid w:val="00CC3E55"/>
    <w:rsid w:val="00CC4848"/>
    <w:rsid w:val="00CC4BA3"/>
    <w:rsid w:val="00CC4E6A"/>
    <w:rsid w:val="00CC4FB4"/>
    <w:rsid w:val="00CC5480"/>
    <w:rsid w:val="00CC6232"/>
    <w:rsid w:val="00CC6324"/>
    <w:rsid w:val="00CC6455"/>
    <w:rsid w:val="00CC7020"/>
    <w:rsid w:val="00CC7495"/>
    <w:rsid w:val="00CC7846"/>
    <w:rsid w:val="00CC7963"/>
    <w:rsid w:val="00CC7D85"/>
    <w:rsid w:val="00CC7E53"/>
    <w:rsid w:val="00CD05DE"/>
    <w:rsid w:val="00CD134B"/>
    <w:rsid w:val="00CD2380"/>
    <w:rsid w:val="00CD23C1"/>
    <w:rsid w:val="00CD2A7A"/>
    <w:rsid w:val="00CD30C2"/>
    <w:rsid w:val="00CD335D"/>
    <w:rsid w:val="00CD33A5"/>
    <w:rsid w:val="00CD390F"/>
    <w:rsid w:val="00CD3E56"/>
    <w:rsid w:val="00CD6561"/>
    <w:rsid w:val="00CD6783"/>
    <w:rsid w:val="00CD76A8"/>
    <w:rsid w:val="00CD78A6"/>
    <w:rsid w:val="00CD7A31"/>
    <w:rsid w:val="00CD7D3D"/>
    <w:rsid w:val="00CE038A"/>
    <w:rsid w:val="00CE0676"/>
    <w:rsid w:val="00CE0A4C"/>
    <w:rsid w:val="00CE13D7"/>
    <w:rsid w:val="00CE14B8"/>
    <w:rsid w:val="00CE15EF"/>
    <w:rsid w:val="00CE185B"/>
    <w:rsid w:val="00CE1A41"/>
    <w:rsid w:val="00CE1ECC"/>
    <w:rsid w:val="00CE2282"/>
    <w:rsid w:val="00CE2A18"/>
    <w:rsid w:val="00CE2C8D"/>
    <w:rsid w:val="00CE377F"/>
    <w:rsid w:val="00CE4123"/>
    <w:rsid w:val="00CE4160"/>
    <w:rsid w:val="00CE48AD"/>
    <w:rsid w:val="00CE4D10"/>
    <w:rsid w:val="00CE507D"/>
    <w:rsid w:val="00CE5ACA"/>
    <w:rsid w:val="00CE5CD3"/>
    <w:rsid w:val="00CE5E06"/>
    <w:rsid w:val="00CE6802"/>
    <w:rsid w:val="00CE68A5"/>
    <w:rsid w:val="00CE6C74"/>
    <w:rsid w:val="00CE71B1"/>
    <w:rsid w:val="00CF0B92"/>
    <w:rsid w:val="00CF132A"/>
    <w:rsid w:val="00CF15E4"/>
    <w:rsid w:val="00CF161F"/>
    <w:rsid w:val="00CF1667"/>
    <w:rsid w:val="00CF1C66"/>
    <w:rsid w:val="00CF28BC"/>
    <w:rsid w:val="00CF3AA7"/>
    <w:rsid w:val="00CF5157"/>
    <w:rsid w:val="00CF5BA9"/>
    <w:rsid w:val="00CF6389"/>
    <w:rsid w:val="00CF6984"/>
    <w:rsid w:val="00CF6C34"/>
    <w:rsid w:val="00CF6CF7"/>
    <w:rsid w:val="00CF6E83"/>
    <w:rsid w:val="00CF727B"/>
    <w:rsid w:val="00CF73D8"/>
    <w:rsid w:val="00CF773C"/>
    <w:rsid w:val="00D004A7"/>
    <w:rsid w:val="00D00EDB"/>
    <w:rsid w:val="00D016C3"/>
    <w:rsid w:val="00D016E4"/>
    <w:rsid w:val="00D027AA"/>
    <w:rsid w:val="00D0333D"/>
    <w:rsid w:val="00D042D5"/>
    <w:rsid w:val="00D047AF"/>
    <w:rsid w:val="00D0542D"/>
    <w:rsid w:val="00D05C52"/>
    <w:rsid w:val="00D05DF8"/>
    <w:rsid w:val="00D06313"/>
    <w:rsid w:val="00D06553"/>
    <w:rsid w:val="00D068C3"/>
    <w:rsid w:val="00D06D44"/>
    <w:rsid w:val="00D06F1F"/>
    <w:rsid w:val="00D07110"/>
    <w:rsid w:val="00D078E8"/>
    <w:rsid w:val="00D1030A"/>
    <w:rsid w:val="00D10895"/>
    <w:rsid w:val="00D11769"/>
    <w:rsid w:val="00D1222C"/>
    <w:rsid w:val="00D12473"/>
    <w:rsid w:val="00D130E9"/>
    <w:rsid w:val="00D159D7"/>
    <w:rsid w:val="00D159D8"/>
    <w:rsid w:val="00D162F3"/>
    <w:rsid w:val="00D16ACA"/>
    <w:rsid w:val="00D1797A"/>
    <w:rsid w:val="00D2072F"/>
    <w:rsid w:val="00D20CBD"/>
    <w:rsid w:val="00D232FF"/>
    <w:rsid w:val="00D23B6F"/>
    <w:rsid w:val="00D23CC5"/>
    <w:rsid w:val="00D23FD2"/>
    <w:rsid w:val="00D2439C"/>
    <w:rsid w:val="00D2475A"/>
    <w:rsid w:val="00D25462"/>
    <w:rsid w:val="00D25765"/>
    <w:rsid w:val="00D258E1"/>
    <w:rsid w:val="00D25D53"/>
    <w:rsid w:val="00D264D9"/>
    <w:rsid w:val="00D266EA"/>
    <w:rsid w:val="00D268C5"/>
    <w:rsid w:val="00D26954"/>
    <w:rsid w:val="00D269DC"/>
    <w:rsid w:val="00D27722"/>
    <w:rsid w:val="00D27B72"/>
    <w:rsid w:val="00D27F8A"/>
    <w:rsid w:val="00D3185B"/>
    <w:rsid w:val="00D31E1D"/>
    <w:rsid w:val="00D3239A"/>
    <w:rsid w:val="00D326A4"/>
    <w:rsid w:val="00D327FF"/>
    <w:rsid w:val="00D3295C"/>
    <w:rsid w:val="00D32DD8"/>
    <w:rsid w:val="00D33320"/>
    <w:rsid w:val="00D33CDF"/>
    <w:rsid w:val="00D34092"/>
    <w:rsid w:val="00D34270"/>
    <w:rsid w:val="00D34945"/>
    <w:rsid w:val="00D34B54"/>
    <w:rsid w:val="00D34C5B"/>
    <w:rsid w:val="00D35076"/>
    <w:rsid w:val="00D35426"/>
    <w:rsid w:val="00D35994"/>
    <w:rsid w:val="00D35A64"/>
    <w:rsid w:val="00D35B73"/>
    <w:rsid w:val="00D35DA4"/>
    <w:rsid w:val="00D36141"/>
    <w:rsid w:val="00D3694B"/>
    <w:rsid w:val="00D37149"/>
    <w:rsid w:val="00D4123D"/>
    <w:rsid w:val="00D413A8"/>
    <w:rsid w:val="00D4158F"/>
    <w:rsid w:val="00D41C61"/>
    <w:rsid w:val="00D42092"/>
    <w:rsid w:val="00D4209D"/>
    <w:rsid w:val="00D42141"/>
    <w:rsid w:val="00D42260"/>
    <w:rsid w:val="00D428C4"/>
    <w:rsid w:val="00D42E58"/>
    <w:rsid w:val="00D43F5F"/>
    <w:rsid w:val="00D44817"/>
    <w:rsid w:val="00D44CF1"/>
    <w:rsid w:val="00D45BFC"/>
    <w:rsid w:val="00D469B5"/>
    <w:rsid w:val="00D46C39"/>
    <w:rsid w:val="00D474AC"/>
    <w:rsid w:val="00D47C26"/>
    <w:rsid w:val="00D47D42"/>
    <w:rsid w:val="00D511C4"/>
    <w:rsid w:val="00D5283A"/>
    <w:rsid w:val="00D528AE"/>
    <w:rsid w:val="00D52C27"/>
    <w:rsid w:val="00D5339C"/>
    <w:rsid w:val="00D539CC"/>
    <w:rsid w:val="00D541B1"/>
    <w:rsid w:val="00D5436A"/>
    <w:rsid w:val="00D545D3"/>
    <w:rsid w:val="00D54649"/>
    <w:rsid w:val="00D54F7A"/>
    <w:rsid w:val="00D556AB"/>
    <w:rsid w:val="00D556D3"/>
    <w:rsid w:val="00D5626F"/>
    <w:rsid w:val="00D57006"/>
    <w:rsid w:val="00D572F9"/>
    <w:rsid w:val="00D612B8"/>
    <w:rsid w:val="00D61DC3"/>
    <w:rsid w:val="00D62792"/>
    <w:rsid w:val="00D639A4"/>
    <w:rsid w:val="00D63AEB"/>
    <w:rsid w:val="00D64822"/>
    <w:rsid w:val="00D64D3C"/>
    <w:rsid w:val="00D66188"/>
    <w:rsid w:val="00D6626E"/>
    <w:rsid w:val="00D66744"/>
    <w:rsid w:val="00D66BB1"/>
    <w:rsid w:val="00D673BB"/>
    <w:rsid w:val="00D67CB8"/>
    <w:rsid w:val="00D710BE"/>
    <w:rsid w:val="00D713E2"/>
    <w:rsid w:val="00D7155C"/>
    <w:rsid w:val="00D71B30"/>
    <w:rsid w:val="00D71D3B"/>
    <w:rsid w:val="00D72377"/>
    <w:rsid w:val="00D72A90"/>
    <w:rsid w:val="00D72BD8"/>
    <w:rsid w:val="00D72DA2"/>
    <w:rsid w:val="00D73A13"/>
    <w:rsid w:val="00D73AC6"/>
    <w:rsid w:val="00D7430F"/>
    <w:rsid w:val="00D74CE5"/>
    <w:rsid w:val="00D74D54"/>
    <w:rsid w:val="00D74E58"/>
    <w:rsid w:val="00D74F7E"/>
    <w:rsid w:val="00D75A85"/>
    <w:rsid w:val="00D75C40"/>
    <w:rsid w:val="00D75F1A"/>
    <w:rsid w:val="00D75F8F"/>
    <w:rsid w:val="00D7607D"/>
    <w:rsid w:val="00D765B1"/>
    <w:rsid w:val="00D768C8"/>
    <w:rsid w:val="00D773B6"/>
    <w:rsid w:val="00D775F4"/>
    <w:rsid w:val="00D779EB"/>
    <w:rsid w:val="00D77AE5"/>
    <w:rsid w:val="00D77D0F"/>
    <w:rsid w:val="00D8080C"/>
    <w:rsid w:val="00D80813"/>
    <w:rsid w:val="00D8091C"/>
    <w:rsid w:val="00D80990"/>
    <w:rsid w:val="00D80CEF"/>
    <w:rsid w:val="00D81C55"/>
    <w:rsid w:val="00D83027"/>
    <w:rsid w:val="00D83BC2"/>
    <w:rsid w:val="00D84782"/>
    <w:rsid w:val="00D8487B"/>
    <w:rsid w:val="00D84F5E"/>
    <w:rsid w:val="00D859AB"/>
    <w:rsid w:val="00D86A0D"/>
    <w:rsid w:val="00D86F65"/>
    <w:rsid w:val="00D87DD3"/>
    <w:rsid w:val="00D9081B"/>
    <w:rsid w:val="00D91491"/>
    <w:rsid w:val="00D91785"/>
    <w:rsid w:val="00D91E99"/>
    <w:rsid w:val="00D920CB"/>
    <w:rsid w:val="00D928D0"/>
    <w:rsid w:val="00D92C00"/>
    <w:rsid w:val="00D92DEC"/>
    <w:rsid w:val="00D933D9"/>
    <w:rsid w:val="00D93576"/>
    <w:rsid w:val="00D93C4A"/>
    <w:rsid w:val="00D95415"/>
    <w:rsid w:val="00D95870"/>
    <w:rsid w:val="00D96AA0"/>
    <w:rsid w:val="00D96AAD"/>
    <w:rsid w:val="00D96B81"/>
    <w:rsid w:val="00D96CB3"/>
    <w:rsid w:val="00D979EB"/>
    <w:rsid w:val="00D97F6C"/>
    <w:rsid w:val="00D97F74"/>
    <w:rsid w:val="00DA12B8"/>
    <w:rsid w:val="00DA1355"/>
    <w:rsid w:val="00DA2428"/>
    <w:rsid w:val="00DA296A"/>
    <w:rsid w:val="00DA29E7"/>
    <w:rsid w:val="00DA2A8E"/>
    <w:rsid w:val="00DA2B0A"/>
    <w:rsid w:val="00DA2C89"/>
    <w:rsid w:val="00DA308D"/>
    <w:rsid w:val="00DA38EE"/>
    <w:rsid w:val="00DA39BB"/>
    <w:rsid w:val="00DA3C12"/>
    <w:rsid w:val="00DA41B7"/>
    <w:rsid w:val="00DA435E"/>
    <w:rsid w:val="00DA48BD"/>
    <w:rsid w:val="00DA6049"/>
    <w:rsid w:val="00DA654D"/>
    <w:rsid w:val="00DA71B7"/>
    <w:rsid w:val="00DA77AD"/>
    <w:rsid w:val="00DA7801"/>
    <w:rsid w:val="00DB0A4F"/>
    <w:rsid w:val="00DB0DA1"/>
    <w:rsid w:val="00DB104A"/>
    <w:rsid w:val="00DB1BCE"/>
    <w:rsid w:val="00DB1FF5"/>
    <w:rsid w:val="00DB2199"/>
    <w:rsid w:val="00DB3E34"/>
    <w:rsid w:val="00DB3E8C"/>
    <w:rsid w:val="00DB4339"/>
    <w:rsid w:val="00DB43A2"/>
    <w:rsid w:val="00DB4949"/>
    <w:rsid w:val="00DB49A8"/>
    <w:rsid w:val="00DB5373"/>
    <w:rsid w:val="00DB671E"/>
    <w:rsid w:val="00DB6E3F"/>
    <w:rsid w:val="00DB73B7"/>
    <w:rsid w:val="00DB7487"/>
    <w:rsid w:val="00DB7B3E"/>
    <w:rsid w:val="00DC0115"/>
    <w:rsid w:val="00DC02E9"/>
    <w:rsid w:val="00DC0320"/>
    <w:rsid w:val="00DC03CA"/>
    <w:rsid w:val="00DC073E"/>
    <w:rsid w:val="00DC0C51"/>
    <w:rsid w:val="00DC1C18"/>
    <w:rsid w:val="00DC2E91"/>
    <w:rsid w:val="00DC39A4"/>
    <w:rsid w:val="00DC3A45"/>
    <w:rsid w:val="00DC3D15"/>
    <w:rsid w:val="00DC3E47"/>
    <w:rsid w:val="00DC44AE"/>
    <w:rsid w:val="00DC46B6"/>
    <w:rsid w:val="00DC4A1F"/>
    <w:rsid w:val="00DC54A0"/>
    <w:rsid w:val="00DC7248"/>
    <w:rsid w:val="00DC7822"/>
    <w:rsid w:val="00DC7EE5"/>
    <w:rsid w:val="00DD0142"/>
    <w:rsid w:val="00DD018D"/>
    <w:rsid w:val="00DD0415"/>
    <w:rsid w:val="00DD073F"/>
    <w:rsid w:val="00DD0761"/>
    <w:rsid w:val="00DD0A1C"/>
    <w:rsid w:val="00DD1A14"/>
    <w:rsid w:val="00DD3EB4"/>
    <w:rsid w:val="00DD432A"/>
    <w:rsid w:val="00DD4EA9"/>
    <w:rsid w:val="00DD5BB5"/>
    <w:rsid w:val="00DD5FB7"/>
    <w:rsid w:val="00DD6DA9"/>
    <w:rsid w:val="00DD72F4"/>
    <w:rsid w:val="00DD7E4B"/>
    <w:rsid w:val="00DE0137"/>
    <w:rsid w:val="00DE0181"/>
    <w:rsid w:val="00DE03D9"/>
    <w:rsid w:val="00DE0ED1"/>
    <w:rsid w:val="00DE13DE"/>
    <w:rsid w:val="00DE1956"/>
    <w:rsid w:val="00DE1D7A"/>
    <w:rsid w:val="00DE205C"/>
    <w:rsid w:val="00DE29E9"/>
    <w:rsid w:val="00DE3357"/>
    <w:rsid w:val="00DE3B3D"/>
    <w:rsid w:val="00DE4014"/>
    <w:rsid w:val="00DE456B"/>
    <w:rsid w:val="00DE4B04"/>
    <w:rsid w:val="00DE4B40"/>
    <w:rsid w:val="00DE4C39"/>
    <w:rsid w:val="00DE4D29"/>
    <w:rsid w:val="00DE5A49"/>
    <w:rsid w:val="00DE656E"/>
    <w:rsid w:val="00DE6674"/>
    <w:rsid w:val="00DE782A"/>
    <w:rsid w:val="00DE7B78"/>
    <w:rsid w:val="00DE7C95"/>
    <w:rsid w:val="00DF0911"/>
    <w:rsid w:val="00DF0D1C"/>
    <w:rsid w:val="00DF28DA"/>
    <w:rsid w:val="00DF419B"/>
    <w:rsid w:val="00DF436B"/>
    <w:rsid w:val="00DF49FF"/>
    <w:rsid w:val="00DF50C0"/>
    <w:rsid w:val="00DF5573"/>
    <w:rsid w:val="00DF5639"/>
    <w:rsid w:val="00DF60AC"/>
    <w:rsid w:val="00DF6244"/>
    <w:rsid w:val="00DF644C"/>
    <w:rsid w:val="00DF71A7"/>
    <w:rsid w:val="00DF7656"/>
    <w:rsid w:val="00DF7911"/>
    <w:rsid w:val="00DF7AB1"/>
    <w:rsid w:val="00DF7D30"/>
    <w:rsid w:val="00E01800"/>
    <w:rsid w:val="00E01F2D"/>
    <w:rsid w:val="00E0233B"/>
    <w:rsid w:val="00E02910"/>
    <w:rsid w:val="00E03165"/>
    <w:rsid w:val="00E0418B"/>
    <w:rsid w:val="00E048C9"/>
    <w:rsid w:val="00E048D2"/>
    <w:rsid w:val="00E05030"/>
    <w:rsid w:val="00E0582D"/>
    <w:rsid w:val="00E05EAE"/>
    <w:rsid w:val="00E0669C"/>
    <w:rsid w:val="00E11F39"/>
    <w:rsid w:val="00E121D3"/>
    <w:rsid w:val="00E12854"/>
    <w:rsid w:val="00E12ACB"/>
    <w:rsid w:val="00E1323B"/>
    <w:rsid w:val="00E138EF"/>
    <w:rsid w:val="00E13D8F"/>
    <w:rsid w:val="00E13F41"/>
    <w:rsid w:val="00E13FDE"/>
    <w:rsid w:val="00E14057"/>
    <w:rsid w:val="00E14081"/>
    <w:rsid w:val="00E15434"/>
    <w:rsid w:val="00E168D1"/>
    <w:rsid w:val="00E16FCC"/>
    <w:rsid w:val="00E17069"/>
    <w:rsid w:val="00E17178"/>
    <w:rsid w:val="00E17918"/>
    <w:rsid w:val="00E17A1D"/>
    <w:rsid w:val="00E17B68"/>
    <w:rsid w:val="00E20255"/>
    <w:rsid w:val="00E20E13"/>
    <w:rsid w:val="00E21974"/>
    <w:rsid w:val="00E21E16"/>
    <w:rsid w:val="00E220D1"/>
    <w:rsid w:val="00E2274B"/>
    <w:rsid w:val="00E233A8"/>
    <w:rsid w:val="00E2451C"/>
    <w:rsid w:val="00E24F8D"/>
    <w:rsid w:val="00E25AE7"/>
    <w:rsid w:val="00E25C18"/>
    <w:rsid w:val="00E261E4"/>
    <w:rsid w:val="00E26893"/>
    <w:rsid w:val="00E276DB"/>
    <w:rsid w:val="00E27ADB"/>
    <w:rsid w:val="00E27B4F"/>
    <w:rsid w:val="00E302C6"/>
    <w:rsid w:val="00E3045C"/>
    <w:rsid w:val="00E30D49"/>
    <w:rsid w:val="00E31631"/>
    <w:rsid w:val="00E31A6B"/>
    <w:rsid w:val="00E3240E"/>
    <w:rsid w:val="00E333C0"/>
    <w:rsid w:val="00E34658"/>
    <w:rsid w:val="00E34F51"/>
    <w:rsid w:val="00E355B1"/>
    <w:rsid w:val="00E35640"/>
    <w:rsid w:val="00E36012"/>
    <w:rsid w:val="00E36A27"/>
    <w:rsid w:val="00E37088"/>
    <w:rsid w:val="00E3754B"/>
    <w:rsid w:val="00E37829"/>
    <w:rsid w:val="00E40D28"/>
    <w:rsid w:val="00E40DF7"/>
    <w:rsid w:val="00E410B0"/>
    <w:rsid w:val="00E420E5"/>
    <w:rsid w:val="00E42105"/>
    <w:rsid w:val="00E421BE"/>
    <w:rsid w:val="00E4264B"/>
    <w:rsid w:val="00E43428"/>
    <w:rsid w:val="00E4386C"/>
    <w:rsid w:val="00E439C4"/>
    <w:rsid w:val="00E43AA3"/>
    <w:rsid w:val="00E4417A"/>
    <w:rsid w:val="00E44470"/>
    <w:rsid w:val="00E45810"/>
    <w:rsid w:val="00E45BEA"/>
    <w:rsid w:val="00E4711C"/>
    <w:rsid w:val="00E475EB"/>
    <w:rsid w:val="00E47727"/>
    <w:rsid w:val="00E47C05"/>
    <w:rsid w:val="00E47D3F"/>
    <w:rsid w:val="00E47F98"/>
    <w:rsid w:val="00E5264E"/>
    <w:rsid w:val="00E5293E"/>
    <w:rsid w:val="00E52EB4"/>
    <w:rsid w:val="00E5388F"/>
    <w:rsid w:val="00E53D42"/>
    <w:rsid w:val="00E54349"/>
    <w:rsid w:val="00E545C6"/>
    <w:rsid w:val="00E54B61"/>
    <w:rsid w:val="00E5526B"/>
    <w:rsid w:val="00E55794"/>
    <w:rsid w:val="00E55862"/>
    <w:rsid w:val="00E55A3B"/>
    <w:rsid w:val="00E55C29"/>
    <w:rsid w:val="00E560AD"/>
    <w:rsid w:val="00E56213"/>
    <w:rsid w:val="00E5648A"/>
    <w:rsid w:val="00E56F35"/>
    <w:rsid w:val="00E5798E"/>
    <w:rsid w:val="00E60129"/>
    <w:rsid w:val="00E603B0"/>
    <w:rsid w:val="00E60777"/>
    <w:rsid w:val="00E607E7"/>
    <w:rsid w:val="00E6100C"/>
    <w:rsid w:val="00E61D48"/>
    <w:rsid w:val="00E62140"/>
    <w:rsid w:val="00E6233B"/>
    <w:rsid w:val="00E631B8"/>
    <w:rsid w:val="00E63931"/>
    <w:rsid w:val="00E642D6"/>
    <w:rsid w:val="00E64E9E"/>
    <w:rsid w:val="00E66375"/>
    <w:rsid w:val="00E66C3E"/>
    <w:rsid w:val="00E66E7C"/>
    <w:rsid w:val="00E67CBE"/>
    <w:rsid w:val="00E70101"/>
    <w:rsid w:val="00E705FB"/>
    <w:rsid w:val="00E70BE4"/>
    <w:rsid w:val="00E71610"/>
    <w:rsid w:val="00E71B63"/>
    <w:rsid w:val="00E72100"/>
    <w:rsid w:val="00E72480"/>
    <w:rsid w:val="00E731FB"/>
    <w:rsid w:val="00E73C84"/>
    <w:rsid w:val="00E73C9D"/>
    <w:rsid w:val="00E7414E"/>
    <w:rsid w:val="00E74344"/>
    <w:rsid w:val="00E7453B"/>
    <w:rsid w:val="00E74CAE"/>
    <w:rsid w:val="00E74DCC"/>
    <w:rsid w:val="00E75470"/>
    <w:rsid w:val="00E75566"/>
    <w:rsid w:val="00E75C31"/>
    <w:rsid w:val="00E76372"/>
    <w:rsid w:val="00E76A16"/>
    <w:rsid w:val="00E77098"/>
    <w:rsid w:val="00E774B7"/>
    <w:rsid w:val="00E77572"/>
    <w:rsid w:val="00E77E5F"/>
    <w:rsid w:val="00E81246"/>
    <w:rsid w:val="00E81477"/>
    <w:rsid w:val="00E83544"/>
    <w:rsid w:val="00E83829"/>
    <w:rsid w:val="00E839B0"/>
    <w:rsid w:val="00E83AFB"/>
    <w:rsid w:val="00E83FAA"/>
    <w:rsid w:val="00E842C5"/>
    <w:rsid w:val="00E84558"/>
    <w:rsid w:val="00E847E9"/>
    <w:rsid w:val="00E84A83"/>
    <w:rsid w:val="00E84AB3"/>
    <w:rsid w:val="00E8552B"/>
    <w:rsid w:val="00E85771"/>
    <w:rsid w:val="00E858FA"/>
    <w:rsid w:val="00E8619D"/>
    <w:rsid w:val="00E861AA"/>
    <w:rsid w:val="00E86479"/>
    <w:rsid w:val="00E86B05"/>
    <w:rsid w:val="00E878A1"/>
    <w:rsid w:val="00E87EE0"/>
    <w:rsid w:val="00E9046F"/>
    <w:rsid w:val="00E90800"/>
    <w:rsid w:val="00E9118B"/>
    <w:rsid w:val="00E91894"/>
    <w:rsid w:val="00E91A17"/>
    <w:rsid w:val="00E91AD5"/>
    <w:rsid w:val="00E91B29"/>
    <w:rsid w:val="00E91CF2"/>
    <w:rsid w:val="00E9252E"/>
    <w:rsid w:val="00E9300A"/>
    <w:rsid w:val="00E93780"/>
    <w:rsid w:val="00E93928"/>
    <w:rsid w:val="00E93934"/>
    <w:rsid w:val="00E93D75"/>
    <w:rsid w:val="00E947F8"/>
    <w:rsid w:val="00E949EE"/>
    <w:rsid w:val="00E9517F"/>
    <w:rsid w:val="00E95587"/>
    <w:rsid w:val="00E95607"/>
    <w:rsid w:val="00E95F0E"/>
    <w:rsid w:val="00E961BF"/>
    <w:rsid w:val="00E96621"/>
    <w:rsid w:val="00E96686"/>
    <w:rsid w:val="00E96CBC"/>
    <w:rsid w:val="00E96F37"/>
    <w:rsid w:val="00E970FF"/>
    <w:rsid w:val="00E9752F"/>
    <w:rsid w:val="00E975A0"/>
    <w:rsid w:val="00E97FA4"/>
    <w:rsid w:val="00EA018A"/>
    <w:rsid w:val="00EA0249"/>
    <w:rsid w:val="00EA13D7"/>
    <w:rsid w:val="00EA2037"/>
    <w:rsid w:val="00EA21F6"/>
    <w:rsid w:val="00EA23C0"/>
    <w:rsid w:val="00EA3E5E"/>
    <w:rsid w:val="00EA4864"/>
    <w:rsid w:val="00EA498A"/>
    <w:rsid w:val="00EA4B0D"/>
    <w:rsid w:val="00EA4F71"/>
    <w:rsid w:val="00EA54DF"/>
    <w:rsid w:val="00EA5741"/>
    <w:rsid w:val="00EA5B9A"/>
    <w:rsid w:val="00EA5E92"/>
    <w:rsid w:val="00EA6425"/>
    <w:rsid w:val="00EA654D"/>
    <w:rsid w:val="00EA66E7"/>
    <w:rsid w:val="00EA6E25"/>
    <w:rsid w:val="00EA72C4"/>
    <w:rsid w:val="00EB0175"/>
    <w:rsid w:val="00EB0906"/>
    <w:rsid w:val="00EB0DA0"/>
    <w:rsid w:val="00EB1750"/>
    <w:rsid w:val="00EB1FA6"/>
    <w:rsid w:val="00EB22DD"/>
    <w:rsid w:val="00EB280D"/>
    <w:rsid w:val="00EB42C0"/>
    <w:rsid w:val="00EB42D1"/>
    <w:rsid w:val="00EB451E"/>
    <w:rsid w:val="00EB4E4A"/>
    <w:rsid w:val="00EB4F78"/>
    <w:rsid w:val="00EB6C76"/>
    <w:rsid w:val="00EB7699"/>
    <w:rsid w:val="00EB7D38"/>
    <w:rsid w:val="00EC07C7"/>
    <w:rsid w:val="00EC0DFA"/>
    <w:rsid w:val="00EC13C1"/>
    <w:rsid w:val="00EC1CF8"/>
    <w:rsid w:val="00EC1D77"/>
    <w:rsid w:val="00EC304B"/>
    <w:rsid w:val="00EC39A4"/>
    <w:rsid w:val="00EC3F47"/>
    <w:rsid w:val="00EC42CE"/>
    <w:rsid w:val="00EC42D6"/>
    <w:rsid w:val="00EC4B32"/>
    <w:rsid w:val="00EC4EB8"/>
    <w:rsid w:val="00EC5572"/>
    <w:rsid w:val="00EC5886"/>
    <w:rsid w:val="00EC5CEC"/>
    <w:rsid w:val="00EC6988"/>
    <w:rsid w:val="00EC6B84"/>
    <w:rsid w:val="00EC6C33"/>
    <w:rsid w:val="00EC7043"/>
    <w:rsid w:val="00EC752C"/>
    <w:rsid w:val="00EC75E3"/>
    <w:rsid w:val="00ED0347"/>
    <w:rsid w:val="00ED0644"/>
    <w:rsid w:val="00ED133C"/>
    <w:rsid w:val="00ED14F3"/>
    <w:rsid w:val="00ED1BB2"/>
    <w:rsid w:val="00ED1F55"/>
    <w:rsid w:val="00ED2EF3"/>
    <w:rsid w:val="00ED2F16"/>
    <w:rsid w:val="00ED2F3F"/>
    <w:rsid w:val="00ED3B20"/>
    <w:rsid w:val="00ED455F"/>
    <w:rsid w:val="00ED5632"/>
    <w:rsid w:val="00ED636D"/>
    <w:rsid w:val="00ED657B"/>
    <w:rsid w:val="00ED6AFE"/>
    <w:rsid w:val="00ED71FF"/>
    <w:rsid w:val="00ED7282"/>
    <w:rsid w:val="00ED7383"/>
    <w:rsid w:val="00ED7F7F"/>
    <w:rsid w:val="00EE019D"/>
    <w:rsid w:val="00EE0CC1"/>
    <w:rsid w:val="00EE1C45"/>
    <w:rsid w:val="00EE2602"/>
    <w:rsid w:val="00EE279F"/>
    <w:rsid w:val="00EE34C9"/>
    <w:rsid w:val="00EE3D9E"/>
    <w:rsid w:val="00EE3E9E"/>
    <w:rsid w:val="00EE4E53"/>
    <w:rsid w:val="00EE501F"/>
    <w:rsid w:val="00EE5B12"/>
    <w:rsid w:val="00EE6715"/>
    <w:rsid w:val="00EE6934"/>
    <w:rsid w:val="00EE7596"/>
    <w:rsid w:val="00EE793C"/>
    <w:rsid w:val="00EF0065"/>
    <w:rsid w:val="00EF04A2"/>
    <w:rsid w:val="00EF14D3"/>
    <w:rsid w:val="00EF1513"/>
    <w:rsid w:val="00EF15BA"/>
    <w:rsid w:val="00EF1FB6"/>
    <w:rsid w:val="00EF3126"/>
    <w:rsid w:val="00EF3BC5"/>
    <w:rsid w:val="00EF3F6C"/>
    <w:rsid w:val="00EF404D"/>
    <w:rsid w:val="00EF4670"/>
    <w:rsid w:val="00EF4899"/>
    <w:rsid w:val="00EF4E95"/>
    <w:rsid w:val="00EF5CA7"/>
    <w:rsid w:val="00EF6930"/>
    <w:rsid w:val="00EF6EE3"/>
    <w:rsid w:val="00EF7AFC"/>
    <w:rsid w:val="00F00705"/>
    <w:rsid w:val="00F00742"/>
    <w:rsid w:val="00F00788"/>
    <w:rsid w:val="00F00C68"/>
    <w:rsid w:val="00F012D1"/>
    <w:rsid w:val="00F015A7"/>
    <w:rsid w:val="00F02E63"/>
    <w:rsid w:val="00F03A5E"/>
    <w:rsid w:val="00F03E46"/>
    <w:rsid w:val="00F0491C"/>
    <w:rsid w:val="00F04933"/>
    <w:rsid w:val="00F04A5B"/>
    <w:rsid w:val="00F04BC5"/>
    <w:rsid w:val="00F051EA"/>
    <w:rsid w:val="00F05EF0"/>
    <w:rsid w:val="00F0694C"/>
    <w:rsid w:val="00F06BA2"/>
    <w:rsid w:val="00F06F27"/>
    <w:rsid w:val="00F075A0"/>
    <w:rsid w:val="00F07BBC"/>
    <w:rsid w:val="00F1036C"/>
    <w:rsid w:val="00F10C4A"/>
    <w:rsid w:val="00F11E08"/>
    <w:rsid w:val="00F123CE"/>
    <w:rsid w:val="00F12ABD"/>
    <w:rsid w:val="00F12E50"/>
    <w:rsid w:val="00F1308B"/>
    <w:rsid w:val="00F13686"/>
    <w:rsid w:val="00F1459B"/>
    <w:rsid w:val="00F14A54"/>
    <w:rsid w:val="00F14EC6"/>
    <w:rsid w:val="00F152E1"/>
    <w:rsid w:val="00F1530D"/>
    <w:rsid w:val="00F15668"/>
    <w:rsid w:val="00F15B38"/>
    <w:rsid w:val="00F15D12"/>
    <w:rsid w:val="00F15DE5"/>
    <w:rsid w:val="00F160CA"/>
    <w:rsid w:val="00F1674C"/>
    <w:rsid w:val="00F167EC"/>
    <w:rsid w:val="00F16A4A"/>
    <w:rsid w:val="00F174A0"/>
    <w:rsid w:val="00F17544"/>
    <w:rsid w:val="00F177B3"/>
    <w:rsid w:val="00F2174F"/>
    <w:rsid w:val="00F219AC"/>
    <w:rsid w:val="00F22386"/>
    <w:rsid w:val="00F224D1"/>
    <w:rsid w:val="00F233BB"/>
    <w:rsid w:val="00F2416D"/>
    <w:rsid w:val="00F24476"/>
    <w:rsid w:val="00F249C4"/>
    <w:rsid w:val="00F25519"/>
    <w:rsid w:val="00F255C6"/>
    <w:rsid w:val="00F25F19"/>
    <w:rsid w:val="00F26031"/>
    <w:rsid w:val="00F2616F"/>
    <w:rsid w:val="00F263A7"/>
    <w:rsid w:val="00F26410"/>
    <w:rsid w:val="00F26D93"/>
    <w:rsid w:val="00F26DD4"/>
    <w:rsid w:val="00F270EE"/>
    <w:rsid w:val="00F30E5E"/>
    <w:rsid w:val="00F31137"/>
    <w:rsid w:val="00F3119B"/>
    <w:rsid w:val="00F31482"/>
    <w:rsid w:val="00F31C2E"/>
    <w:rsid w:val="00F327A2"/>
    <w:rsid w:val="00F333A0"/>
    <w:rsid w:val="00F33831"/>
    <w:rsid w:val="00F339A7"/>
    <w:rsid w:val="00F33C81"/>
    <w:rsid w:val="00F33CC3"/>
    <w:rsid w:val="00F345C0"/>
    <w:rsid w:val="00F34E9B"/>
    <w:rsid w:val="00F34F5A"/>
    <w:rsid w:val="00F352D5"/>
    <w:rsid w:val="00F355D1"/>
    <w:rsid w:val="00F35A1C"/>
    <w:rsid w:val="00F35C26"/>
    <w:rsid w:val="00F360D4"/>
    <w:rsid w:val="00F36504"/>
    <w:rsid w:val="00F366FD"/>
    <w:rsid w:val="00F377ED"/>
    <w:rsid w:val="00F37938"/>
    <w:rsid w:val="00F40604"/>
    <w:rsid w:val="00F40605"/>
    <w:rsid w:val="00F4083E"/>
    <w:rsid w:val="00F40850"/>
    <w:rsid w:val="00F40C47"/>
    <w:rsid w:val="00F41373"/>
    <w:rsid w:val="00F426D1"/>
    <w:rsid w:val="00F430FC"/>
    <w:rsid w:val="00F431F9"/>
    <w:rsid w:val="00F44DA0"/>
    <w:rsid w:val="00F4585D"/>
    <w:rsid w:val="00F46755"/>
    <w:rsid w:val="00F46F51"/>
    <w:rsid w:val="00F4720C"/>
    <w:rsid w:val="00F47430"/>
    <w:rsid w:val="00F47735"/>
    <w:rsid w:val="00F47BC8"/>
    <w:rsid w:val="00F47CCB"/>
    <w:rsid w:val="00F47D96"/>
    <w:rsid w:val="00F5070E"/>
    <w:rsid w:val="00F51193"/>
    <w:rsid w:val="00F5160E"/>
    <w:rsid w:val="00F517EC"/>
    <w:rsid w:val="00F51A52"/>
    <w:rsid w:val="00F529AE"/>
    <w:rsid w:val="00F52CF6"/>
    <w:rsid w:val="00F52D2E"/>
    <w:rsid w:val="00F52E1A"/>
    <w:rsid w:val="00F53E21"/>
    <w:rsid w:val="00F54CEF"/>
    <w:rsid w:val="00F54DBE"/>
    <w:rsid w:val="00F54DDA"/>
    <w:rsid w:val="00F5580D"/>
    <w:rsid w:val="00F5606F"/>
    <w:rsid w:val="00F565AB"/>
    <w:rsid w:val="00F569A2"/>
    <w:rsid w:val="00F56A5E"/>
    <w:rsid w:val="00F57207"/>
    <w:rsid w:val="00F572E3"/>
    <w:rsid w:val="00F57677"/>
    <w:rsid w:val="00F57903"/>
    <w:rsid w:val="00F6072A"/>
    <w:rsid w:val="00F6231C"/>
    <w:rsid w:val="00F62FC8"/>
    <w:rsid w:val="00F631A5"/>
    <w:rsid w:val="00F63458"/>
    <w:rsid w:val="00F64149"/>
    <w:rsid w:val="00F64492"/>
    <w:rsid w:val="00F646F6"/>
    <w:rsid w:val="00F64A7D"/>
    <w:rsid w:val="00F65057"/>
    <w:rsid w:val="00F656EA"/>
    <w:rsid w:val="00F66E3C"/>
    <w:rsid w:val="00F67038"/>
    <w:rsid w:val="00F6783C"/>
    <w:rsid w:val="00F67C07"/>
    <w:rsid w:val="00F67C74"/>
    <w:rsid w:val="00F67D90"/>
    <w:rsid w:val="00F701BA"/>
    <w:rsid w:val="00F70D58"/>
    <w:rsid w:val="00F71A81"/>
    <w:rsid w:val="00F72053"/>
    <w:rsid w:val="00F72345"/>
    <w:rsid w:val="00F72AED"/>
    <w:rsid w:val="00F73188"/>
    <w:rsid w:val="00F73541"/>
    <w:rsid w:val="00F748EA"/>
    <w:rsid w:val="00F751C6"/>
    <w:rsid w:val="00F75BAF"/>
    <w:rsid w:val="00F75CAA"/>
    <w:rsid w:val="00F760B8"/>
    <w:rsid w:val="00F7693C"/>
    <w:rsid w:val="00F76CE0"/>
    <w:rsid w:val="00F770E1"/>
    <w:rsid w:val="00F77198"/>
    <w:rsid w:val="00F775E2"/>
    <w:rsid w:val="00F80B09"/>
    <w:rsid w:val="00F80FE5"/>
    <w:rsid w:val="00F810D5"/>
    <w:rsid w:val="00F8122E"/>
    <w:rsid w:val="00F81563"/>
    <w:rsid w:val="00F81876"/>
    <w:rsid w:val="00F821A0"/>
    <w:rsid w:val="00F82F68"/>
    <w:rsid w:val="00F837FF"/>
    <w:rsid w:val="00F83F93"/>
    <w:rsid w:val="00F83FDB"/>
    <w:rsid w:val="00F87B06"/>
    <w:rsid w:val="00F90504"/>
    <w:rsid w:val="00F90911"/>
    <w:rsid w:val="00F90FC4"/>
    <w:rsid w:val="00F913B2"/>
    <w:rsid w:val="00F914A9"/>
    <w:rsid w:val="00F91A55"/>
    <w:rsid w:val="00F91E9B"/>
    <w:rsid w:val="00F91EBA"/>
    <w:rsid w:val="00F91FF1"/>
    <w:rsid w:val="00F9215F"/>
    <w:rsid w:val="00F9323A"/>
    <w:rsid w:val="00F93F20"/>
    <w:rsid w:val="00F94088"/>
    <w:rsid w:val="00F942B0"/>
    <w:rsid w:val="00F951D6"/>
    <w:rsid w:val="00F9559B"/>
    <w:rsid w:val="00F95DD9"/>
    <w:rsid w:val="00F96E1E"/>
    <w:rsid w:val="00F9796E"/>
    <w:rsid w:val="00FA0205"/>
    <w:rsid w:val="00FA0835"/>
    <w:rsid w:val="00FA084E"/>
    <w:rsid w:val="00FA0C95"/>
    <w:rsid w:val="00FA135B"/>
    <w:rsid w:val="00FA1725"/>
    <w:rsid w:val="00FA19DF"/>
    <w:rsid w:val="00FA1B06"/>
    <w:rsid w:val="00FA2E8E"/>
    <w:rsid w:val="00FA3060"/>
    <w:rsid w:val="00FA3340"/>
    <w:rsid w:val="00FA3DA0"/>
    <w:rsid w:val="00FA4669"/>
    <w:rsid w:val="00FA48B5"/>
    <w:rsid w:val="00FA4A76"/>
    <w:rsid w:val="00FA59F3"/>
    <w:rsid w:val="00FA5A9B"/>
    <w:rsid w:val="00FA5F79"/>
    <w:rsid w:val="00FA5FF0"/>
    <w:rsid w:val="00FA627B"/>
    <w:rsid w:val="00FA642B"/>
    <w:rsid w:val="00FA6732"/>
    <w:rsid w:val="00FA6837"/>
    <w:rsid w:val="00FA72AF"/>
    <w:rsid w:val="00FA7368"/>
    <w:rsid w:val="00FA78C5"/>
    <w:rsid w:val="00FB05B0"/>
    <w:rsid w:val="00FB0A17"/>
    <w:rsid w:val="00FB0A82"/>
    <w:rsid w:val="00FB0CD7"/>
    <w:rsid w:val="00FB25BC"/>
    <w:rsid w:val="00FB27AB"/>
    <w:rsid w:val="00FB30F6"/>
    <w:rsid w:val="00FB48CF"/>
    <w:rsid w:val="00FB4FEC"/>
    <w:rsid w:val="00FB538A"/>
    <w:rsid w:val="00FB5D7B"/>
    <w:rsid w:val="00FB60FD"/>
    <w:rsid w:val="00FB7779"/>
    <w:rsid w:val="00FB7F04"/>
    <w:rsid w:val="00FC026F"/>
    <w:rsid w:val="00FC0C8E"/>
    <w:rsid w:val="00FC1476"/>
    <w:rsid w:val="00FC15C8"/>
    <w:rsid w:val="00FC1AB6"/>
    <w:rsid w:val="00FC1CB5"/>
    <w:rsid w:val="00FC1CFC"/>
    <w:rsid w:val="00FC1E0C"/>
    <w:rsid w:val="00FC246C"/>
    <w:rsid w:val="00FC398B"/>
    <w:rsid w:val="00FC47BB"/>
    <w:rsid w:val="00FC49E3"/>
    <w:rsid w:val="00FC4CD5"/>
    <w:rsid w:val="00FC4F17"/>
    <w:rsid w:val="00FC507E"/>
    <w:rsid w:val="00FC5A67"/>
    <w:rsid w:val="00FC640D"/>
    <w:rsid w:val="00FC646A"/>
    <w:rsid w:val="00FC6A15"/>
    <w:rsid w:val="00FC6F79"/>
    <w:rsid w:val="00FC7083"/>
    <w:rsid w:val="00FC7C2F"/>
    <w:rsid w:val="00FC7F71"/>
    <w:rsid w:val="00FD09A4"/>
    <w:rsid w:val="00FD1259"/>
    <w:rsid w:val="00FD140D"/>
    <w:rsid w:val="00FD1518"/>
    <w:rsid w:val="00FD1AA7"/>
    <w:rsid w:val="00FD1CBD"/>
    <w:rsid w:val="00FD20BE"/>
    <w:rsid w:val="00FD270A"/>
    <w:rsid w:val="00FD2A97"/>
    <w:rsid w:val="00FD2BA1"/>
    <w:rsid w:val="00FD2E10"/>
    <w:rsid w:val="00FD3810"/>
    <w:rsid w:val="00FD3E8C"/>
    <w:rsid w:val="00FD4485"/>
    <w:rsid w:val="00FD45FA"/>
    <w:rsid w:val="00FD5A7B"/>
    <w:rsid w:val="00FD5FEB"/>
    <w:rsid w:val="00FD6602"/>
    <w:rsid w:val="00FD6C5E"/>
    <w:rsid w:val="00FD765F"/>
    <w:rsid w:val="00FD7B41"/>
    <w:rsid w:val="00FD7CF9"/>
    <w:rsid w:val="00FE02E1"/>
    <w:rsid w:val="00FE08CC"/>
    <w:rsid w:val="00FE0C8C"/>
    <w:rsid w:val="00FE0D51"/>
    <w:rsid w:val="00FE0DE4"/>
    <w:rsid w:val="00FE0EF4"/>
    <w:rsid w:val="00FE14BC"/>
    <w:rsid w:val="00FE15BB"/>
    <w:rsid w:val="00FE1960"/>
    <w:rsid w:val="00FE1EC4"/>
    <w:rsid w:val="00FE23C8"/>
    <w:rsid w:val="00FE2A98"/>
    <w:rsid w:val="00FE322F"/>
    <w:rsid w:val="00FE3337"/>
    <w:rsid w:val="00FE3D03"/>
    <w:rsid w:val="00FE3E6A"/>
    <w:rsid w:val="00FE439B"/>
    <w:rsid w:val="00FE4C92"/>
    <w:rsid w:val="00FE564C"/>
    <w:rsid w:val="00FE579C"/>
    <w:rsid w:val="00FE647A"/>
    <w:rsid w:val="00FE68DE"/>
    <w:rsid w:val="00FE6C22"/>
    <w:rsid w:val="00FE6CC8"/>
    <w:rsid w:val="00FE7ED0"/>
    <w:rsid w:val="00FF0A07"/>
    <w:rsid w:val="00FF1171"/>
    <w:rsid w:val="00FF17E2"/>
    <w:rsid w:val="00FF341D"/>
    <w:rsid w:val="00FF42ED"/>
    <w:rsid w:val="00FF46D2"/>
    <w:rsid w:val="00FF4D85"/>
    <w:rsid w:val="00FF5003"/>
    <w:rsid w:val="00FF52AF"/>
    <w:rsid w:val="00FF590F"/>
    <w:rsid w:val="00FF5D86"/>
    <w:rsid w:val="00FF5E5B"/>
    <w:rsid w:val="00FF5EF1"/>
    <w:rsid w:val="00FF61C6"/>
    <w:rsid w:val="00FF756D"/>
    <w:rsid w:val="00FF7FE4"/>
  </w:rsids>
  <m:mathPr>
    <m:mathFont m:val="Cambria Math"/>
    <m:brkBin m:val="before"/>
    <m:brkBinSub m:val="--"/>
    <m:smallFrac m:val="0"/>
    <m:dispDef/>
    <m:lMargin m:val="0"/>
    <m:rMargin m:val="0"/>
    <m:defJc m:val="centerGroup"/>
    <m:wrapIndent m:val="1440"/>
    <m:intLim m:val="subSup"/>
    <m:naryLim m:val="undOvr"/>
  </m:mathPr>
  <w:themeFontLang w:val="fi-FI"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2289"/>
    <o:shapelayout v:ext="edit">
      <o:idmap v:ext="edit" data="1"/>
    </o:shapelayout>
  </w:shapeDefaults>
  <w:decimalSymbol w:val="."/>
  <w:listSeparator w:val=","/>
  <w14:docId w14:val="419B7F88"/>
  <w15:docId w15:val="{D4421282-73D0-4361-A94C-E628486C41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heme="minorBidi"/>
        <w:sz w:val="24"/>
        <w:szCs w:val="24"/>
        <w:lang w:val="fi-FI" w:eastAsia="en-US" w:bidi="ar-SA"/>
      </w:rPr>
    </w:rPrDefault>
    <w:pPrDefault>
      <w:pPr>
        <w:spacing w:before="240" w:after="240" w:line="320" w:lineRule="exact"/>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178AE"/>
    <w:rPr>
      <w:lang w:val="en-US"/>
    </w:rPr>
  </w:style>
  <w:style w:type="paragraph" w:styleId="Heading1">
    <w:name w:val="heading 1"/>
    <w:basedOn w:val="Normal"/>
    <w:next w:val="Normal"/>
    <w:link w:val="Heading1Char"/>
    <w:uiPriority w:val="9"/>
    <w:qFormat/>
    <w:rsid w:val="00D4158F"/>
    <w:pPr>
      <w:keepNext/>
      <w:keepLines/>
      <w:numPr>
        <w:numId w:val="5"/>
      </w:numPr>
      <w:spacing w:before="480" w:line="240" w:lineRule="auto"/>
      <w:outlineLvl w:val="0"/>
    </w:pPr>
    <w:rPr>
      <w:rFonts w:eastAsiaTheme="majorEastAsia" w:cstheme="majorBidi"/>
      <w:b/>
      <w:sz w:val="36"/>
      <w:szCs w:val="32"/>
    </w:rPr>
  </w:style>
  <w:style w:type="paragraph" w:styleId="Heading2">
    <w:name w:val="heading 2"/>
    <w:basedOn w:val="Normal"/>
    <w:next w:val="Normal"/>
    <w:link w:val="Heading2Char"/>
    <w:uiPriority w:val="9"/>
    <w:unhideWhenUsed/>
    <w:qFormat/>
    <w:rsid w:val="00D4158F"/>
    <w:pPr>
      <w:keepNext/>
      <w:keepLines/>
      <w:numPr>
        <w:ilvl w:val="1"/>
        <w:numId w:val="5"/>
      </w:numPr>
      <w:spacing w:before="480" w:line="240" w:lineRule="auto"/>
      <w:outlineLvl w:val="1"/>
    </w:pPr>
    <w:rPr>
      <w:rFonts w:eastAsiaTheme="majorEastAsia" w:cstheme="majorBidi"/>
      <w:b/>
      <w:sz w:val="28"/>
      <w:szCs w:val="26"/>
    </w:rPr>
  </w:style>
  <w:style w:type="paragraph" w:styleId="Heading3">
    <w:name w:val="heading 3"/>
    <w:basedOn w:val="Normal"/>
    <w:next w:val="Normal"/>
    <w:link w:val="Heading3Char"/>
    <w:uiPriority w:val="9"/>
    <w:unhideWhenUsed/>
    <w:qFormat/>
    <w:rsid w:val="00D4158F"/>
    <w:pPr>
      <w:keepNext/>
      <w:keepLines/>
      <w:numPr>
        <w:ilvl w:val="2"/>
        <w:numId w:val="5"/>
      </w:numPr>
      <w:spacing w:before="480" w:line="240" w:lineRule="auto"/>
      <w:outlineLvl w:val="2"/>
    </w:pPr>
    <w:rPr>
      <w:rFonts w:eastAsiaTheme="majorEastAsia" w:cstheme="majorBidi"/>
      <w:i/>
    </w:rPr>
  </w:style>
  <w:style w:type="paragraph" w:styleId="Heading4">
    <w:name w:val="heading 4"/>
    <w:basedOn w:val="Normal"/>
    <w:next w:val="Normal"/>
    <w:link w:val="Heading4Char"/>
    <w:uiPriority w:val="9"/>
    <w:unhideWhenUsed/>
    <w:rsid w:val="00D4158F"/>
    <w:pPr>
      <w:keepNext/>
      <w:keepLines/>
      <w:numPr>
        <w:ilvl w:val="3"/>
        <w:numId w:val="5"/>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4158F"/>
    <w:pPr>
      <w:keepNext/>
      <w:keepLines/>
      <w:numPr>
        <w:ilvl w:val="4"/>
        <w:numId w:val="5"/>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4158F"/>
    <w:pPr>
      <w:keepNext/>
      <w:keepLines/>
      <w:numPr>
        <w:ilvl w:val="5"/>
        <w:numId w:val="5"/>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4158F"/>
    <w:pPr>
      <w:keepNext/>
      <w:keepLines/>
      <w:numPr>
        <w:ilvl w:val="6"/>
        <w:numId w:val="5"/>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4158F"/>
    <w:pPr>
      <w:keepNext/>
      <w:keepLines/>
      <w:numPr>
        <w:ilvl w:val="7"/>
        <w:numId w:val="5"/>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158F"/>
    <w:pPr>
      <w:keepNext/>
      <w:keepLines/>
      <w:numPr>
        <w:ilvl w:val="8"/>
        <w:numId w:val="5"/>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650F3"/>
    <w:rPr>
      <w:rFonts w:eastAsiaTheme="majorEastAsia" w:cstheme="majorBidi"/>
      <w:b/>
      <w:sz w:val="36"/>
      <w:szCs w:val="32"/>
    </w:rPr>
  </w:style>
  <w:style w:type="character" w:customStyle="1" w:styleId="Heading2Char">
    <w:name w:val="Heading 2 Char"/>
    <w:basedOn w:val="DefaultParagraphFont"/>
    <w:link w:val="Heading2"/>
    <w:uiPriority w:val="9"/>
    <w:rsid w:val="002650F3"/>
    <w:rPr>
      <w:rFonts w:eastAsiaTheme="majorEastAsia" w:cstheme="majorBidi"/>
      <w:b/>
      <w:sz w:val="28"/>
      <w:szCs w:val="26"/>
    </w:rPr>
  </w:style>
  <w:style w:type="paragraph" w:styleId="BalloonText">
    <w:name w:val="Balloon Text"/>
    <w:basedOn w:val="Normal"/>
    <w:link w:val="BalloonTextChar"/>
    <w:uiPriority w:val="99"/>
    <w:semiHidden/>
    <w:unhideWhenUsed/>
    <w:rsid w:val="00886299"/>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86299"/>
    <w:rPr>
      <w:rFonts w:ascii="Segoe UI" w:hAnsi="Segoe UI" w:cs="Segoe UI"/>
      <w:sz w:val="18"/>
      <w:szCs w:val="18"/>
    </w:rPr>
  </w:style>
  <w:style w:type="character" w:customStyle="1" w:styleId="Heading3Char">
    <w:name w:val="Heading 3 Char"/>
    <w:basedOn w:val="DefaultParagraphFont"/>
    <w:link w:val="Heading3"/>
    <w:uiPriority w:val="9"/>
    <w:rsid w:val="002650F3"/>
    <w:rPr>
      <w:rFonts w:eastAsiaTheme="majorEastAsia" w:cstheme="majorBidi"/>
      <w:i/>
    </w:rPr>
  </w:style>
  <w:style w:type="character" w:customStyle="1" w:styleId="Heading4Char">
    <w:name w:val="Heading 4 Char"/>
    <w:basedOn w:val="DefaultParagraphFont"/>
    <w:link w:val="Heading4"/>
    <w:uiPriority w:val="9"/>
    <w:rsid w:val="009859F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9859F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9859F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859F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9859F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9859F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semiHidden/>
    <w:unhideWhenUsed/>
    <w:qFormat/>
    <w:rsid w:val="00D74E58"/>
    <w:pPr>
      <w:numPr>
        <w:numId w:val="0"/>
      </w:numPr>
      <w:spacing w:line="276" w:lineRule="auto"/>
      <w:outlineLvl w:val="9"/>
    </w:pPr>
    <w:rPr>
      <w:rFonts w:asciiTheme="majorHAnsi" w:hAnsiTheme="majorHAnsi"/>
      <w:bCs/>
      <w:color w:val="2E74B5" w:themeColor="accent1" w:themeShade="BF"/>
      <w:sz w:val="28"/>
      <w:szCs w:val="28"/>
    </w:rPr>
  </w:style>
  <w:style w:type="paragraph" w:styleId="TOC1">
    <w:name w:val="toc 1"/>
    <w:basedOn w:val="Normal"/>
    <w:next w:val="Normal"/>
    <w:autoRedefine/>
    <w:uiPriority w:val="39"/>
    <w:unhideWhenUsed/>
    <w:rsid w:val="007D7174"/>
    <w:pPr>
      <w:tabs>
        <w:tab w:val="right" w:leader="dot" w:pos="9639"/>
      </w:tabs>
      <w:spacing w:after="100"/>
      <w:jc w:val="left"/>
    </w:pPr>
    <w:rPr>
      <w:noProof/>
      <w:sz w:val="28"/>
      <w:lang w:eastAsia="zh-CN"/>
    </w:rPr>
  </w:style>
  <w:style w:type="paragraph" w:styleId="TOC2">
    <w:name w:val="toc 2"/>
    <w:basedOn w:val="Normal"/>
    <w:next w:val="Normal"/>
    <w:autoRedefine/>
    <w:uiPriority w:val="39"/>
    <w:unhideWhenUsed/>
    <w:rsid w:val="004B4D5B"/>
    <w:pPr>
      <w:tabs>
        <w:tab w:val="right" w:leader="dot" w:pos="9639"/>
      </w:tabs>
      <w:spacing w:after="100"/>
      <w:ind w:left="397"/>
    </w:pPr>
    <w:rPr>
      <w:sz w:val="28"/>
    </w:rPr>
  </w:style>
  <w:style w:type="paragraph" w:styleId="TOC3">
    <w:name w:val="toc 3"/>
    <w:basedOn w:val="Normal"/>
    <w:next w:val="Normal"/>
    <w:autoRedefine/>
    <w:uiPriority w:val="39"/>
    <w:unhideWhenUsed/>
    <w:rsid w:val="004B4D5B"/>
    <w:pPr>
      <w:tabs>
        <w:tab w:val="right" w:leader="dot" w:pos="9639"/>
      </w:tabs>
      <w:spacing w:after="100"/>
      <w:ind w:left="794"/>
      <w:jc w:val="left"/>
    </w:pPr>
    <w:rPr>
      <w:sz w:val="28"/>
    </w:rPr>
  </w:style>
  <w:style w:type="character" w:styleId="Hyperlink">
    <w:name w:val="Hyperlink"/>
    <w:basedOn w:val="DefaultParagraphFont"/>
    <w:uiPriority w:val="99"/>
    <w:unhideWhenUsed/>
    <w:rsid w:val="00D74E58"/>
    <w:rPr>
      <w:color w:val="0563C1" w:themeColor="hyperlink"/>
      <w:u w:val="single"/>
    </w:rPr>
  </w:style>
  <w:style w:type="paragraph" w:styleId="Title">
    <w:name w:val="Title"/>
    <w:basedOn w:val="Normal"/>
    <w:next w:val="Normal"/>
    <w:link w:val="TitleChar"/>
    <w:uiPriority w:val="10"/>
    <w:qFormat/>
    <w:rsid w:val="002C094B"/>
    <w:pPr>
      <w:spacing w:line="240" w:lineRule="auto"/>
      <w:contextualSpacing/>
      <w:jc w:val="center"/>
    </w:pPr>
    <w:rPr>
      <w:rFonts w:ascii="Arial" w:eastAsiaTheme="majorEastAsia" w:hAnsi="Arial" w:cs="Times New Roman (Headings CS)"/>
      <w:b/>
      <w:kern w:val="28"/>
      <w:sz w:val="40"/>
      <w:szCs w:val="56"/>
    </w:rPr>
  </w:style>
  <w:style w:type="character" w:customStyle="1" w:styleId="TitleChar">
    <w:name w:val="Title Char"/>
    <w:basedOn w:val="DefaultParagraphFont"/>
    <w:link w:val="Title"/>
    <w:uiPriority w:val="10"/>
    <w:rsid w:val="002C094B"/>
    <w:rPr>
      <w:rFonts w:ascii="Arial" w:eastAsiaTheme="majorEastAsia" w:hAnsi="Arial" w:cs="Times New Roman (Headings CS)"/>
      <w:b/>
      <w:kern w:val="28"/>
      <w:sz w:val="40"/>
      <w:szCs w:val="56"/>
      <w:lang w:val="en-US"/>
    </w:rPr>
  </w:style>
  <w:style w:type="paragraph" w:styleId="Subtitle">
    <w:name w:val="Subtitle"/>
    <w:basedOn w:val="Normal"/>
    <w:next w:val="Normal"/>
    <w:link w:val="SubtitleChar"/>
    <w:uiPriority w:val="11"/>
    <w:qFormat/>
    <w:rsid w:val="00C35A91"/>
    <w:pPr>
      <w:numPr>
        <w:ilvl w:val="1"/>
      </w:numPr>
      <w:spacing w:line="240" w:lineRule="auto"/>
      <w:jc w:val="center"/>
    </w:pPr>
    <w:rPr>
      <w:rFonts w:ascii="Arial" w:eastAsiaTheme="minorEastAsia" w:hAnsi="Arial"/>
      <w:b/>
      <w:caps/>
      <w:sz w:val="32"/>
    </w:rPr>
  </w:style>
  <w:style w:type="character" w:customStyle="1" w:styleId="SubtitleChar">
    <w:name w:val="Subtitle Char"/>
    <w:basedOn w:val="DefaultParagraphFont"/>
    <w:link w:val="Subtitle"/>
    <w:uiPriority w:val="11"/>
    <w:rsid w:val="00C35A91"/>
    <w:rPr>
      <w:rFonts w:ascii="Arial" w:eastAsiaTheme="minorEastAsia" w:hAnsi="Arial"/>
      <w:b/>
      <w:caps/>
      <w:sz w:val="32"/>
    </w:rPr>
  </w:style>
  <w:style w:type="character" w:styleId="PlaceholderText">
    <w:name w:val="Placeholder Text"/>
    <w:basedOn w:val="DefaultParagraphFont"/>
    <w:uiPriority w:val="99"/>
    <w:semiHidden/>
    <w:rsid w:val="00D71B30"/>
    <w:rPr>
      <w:color w:val="808080"/>
    </w:rPr>
  </w:style>
  <w:style w:type="paragraph" w:styleId="Header">
    <w:name w:val="header"/>
    <w:basedOn w:val="Normal"/>
    <w:link w:val="HeaderChar"/>
    <w:uiPriority w:val="99"/>
    <w:unhideWhenUsed/>
    <w:rsid w:val="00470657"/>
    <w:pPr>
      <w:tabs>
        <w:tab w:val="center" w:pos="4513"/>
        <w:tab w:val="right" w:pos="9026"/>
      </w:tabs>
      <w:spacing w:line="240" w:lineRule="auto"/>
    </w:pPr>
  </w:style>
  <w:style w:type="character" w:customStyle="1" w:styleId="HeaderChar">
    <w:name w:val="Header Char"/>
    <w:basedOn w:val="DefaultParagraphFont"/>
    <w:link w:val="Header"/>
    <w:uiPriority w:val="99"/>
    <w:rsid w:val="00470657"/>
    <w:rPr>
      <w:rFonts w:ascii="Times New Roman" w:hAnsi="Times New Roman"/>
      <w:sz w:val="24"/>
    </w:rPr>
  </w:style>
  <w:style w:type="paragraph" w:styleId="Footer">
    <w:name w:val="footer"/>
    <w:basedOn w:val="Normal"/>
    <w:link w:val="FooterChar"/>
    <w:uiPriority w:val="99"/>
    <w:unhideWhenUsed/>
    <w:rsid w:val="00470657"/>
    <w:pPr>
      <w:tabs>
        <w:tab w:val="center" w:pos="4513"/>
        <w:tab w:val="right" w:pos="9026"/>
      </w:tabs>
      <w:spacing w:line="240" w:lineRule="auto"/>
    </w:pPr>
  </w:style>
  <w:style w:type="character" w:customStyle="1" w:styleId="FooterChar">
    <w:name w:val="Footer Char"/>
    <w:basedOn w:val="DefaultParagraphFont"/>
    <w:link w:val="Footer"/>
    <w:uiPriority w:val="99"/>
    <w:rsid w:val="00470657"/>
    <w:rPr>
      <w:rFonts w:ascii="Times New Roman" w:hAnsi="Times New Roman"/>
      <w:sz w:val="24"/>
    </w:rPr>
  </w:style>
  <w:style w:type="table" w:styleId="TableGrid">
    <w:name w:val="Table Grid"/>
    <w:basedOn w:val="TableNormal"/>
    <w:uiPriority w:val="39"/>
    <w:rsid w:val="00633C5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istTable6Colorful1">
    <w:name w:val="List Table 6 Colorful1"/>
    <w:basedOn w:val="TableNormal"/>
    <w:uiPriority w:val="51"/>
    <w:rsid w:val="00663670"/>
    <w:pPr>
      <w:spacing w:line="240" w:lineRule="auto"/>
    </w:pPr>
    <w:rPr>
      <w:color w:val="000000" w:themeColor="text1"/>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Caption">
    <w:name w:val="caption"/>
    <w:basedOn w:val="Normal"/>
    <w:next w:val="Normal"/>
    <w:uiPriority w:val="35"/>
    <w:unhideWhenUsed/>
    <w:qFormat/>
    <w:rsid w:val="00A25E19"/>
    <w:pPr>
      <w:spacing w:before="120" w:after="120" w:line="240" w:lineRule="auto"/>
    </w:pPr>
    <w:rPr>
      <w:i/>
      <w:iCs/>
      <w:sz w:val="22"/>
      <w:szCs w:val="18"/>
    </w:rPr>
  </w:style>
  <w:style w:type="table" w:customStyle="1" w:styleId="Table">
    <w:name w:val="Table"/>
    <w:basedOn w:val="TableNormal"/>
    <w:uiPriority w:val="99"/>
    <w:rsid w:val="003F043E"/>
    <w:pPr>
      <w:spacing w:before="0" w:after="0" w:line="400" w:lineRule="exact"/>
      <w:jc w:val="left"/>
    </w:pPr>
    <w:rPr>
      <w:sz w:val="22"/>
    </w:rPr>
    <w:tblPr>
      <w:tblBorders>
        <w:bottom w:val="single" w:sz="12" w:space="0" w:color="auto"/>
      </w:tblBorders>
    </w:tblPr>
    <w:tblStylePr w:type="firstRow">
      <w:rPr>
        <w:b w:val="0"/>
      </w:rPr>
      <w:tblPr/>
      <w:tcPr>
        <w:tcBorders>
          <w:top w:val="single" w:sz="12" w:space="0" w:color="auto"/>
          <w:left w:val="nil"/>
          <w:bottom w:val="single" w:sz="12" w:space="0" w:color="auto"/>
          <w:right w:val="nil"/>
          <w:insideH w:val="nil"/>
          <w:insideV w:val="nil"/>
          <w:tl2br w:val="nil"/>
          <w:tr2bl w:val="nil"/>
        </w:tcBorders>
      </w:tcPr>
    </w:tblStylePr>
  </w:style>
  <w:style w:type="paragraph" w:styleId="NormalWeb">
    <w:name w:val="Normal (Web)"/>
    <w:basedOn w:val="Normal"/>
    <w:uiPriority w:val="99"/>
    <w:semiHidden/>
    <w:unhideWhenUsed/>
    <w:rsid w:val="00F47735"/>
    <w:pPr>
      <w:spacing w:before="100" w:beforeAutospacing="1" w:after="100" w:afterAutospacing="1" w:line="240" w:lineRule="auto"/>
      <w:jc w:val="left"/>
    </w:pPr>
    <w:rPr>
      <w:rFonts w:eastAsiaTheme="minorEastAsia" w:cs="Times New Roman"/>
      <w:lang w:eastAsia="fi-FI"/>
    </w:rPr>
  </w:style>
  <w:style w:type="paragraph" w:styleId="ListParagraph">
    <w:name w:val="List Paragraph"/>
    <w:basedOn w:val="Normal"/>
    <w:uiPriority w:val="34"/>
    <w:qFormat/>
    <w:rsid w:val="00FE1EC4"/>
    <w:pPr>
      <w:spacing w:before="0" w:after="0" w:line="240" w:lineRule="auto"/>
      <w:contextualSpacing/>
      <w:jc w:val="left"/>
    </w:pPr>
    <w:rPr>
      <w:rFonts w:eastAsia="Times New Roman" w:cs="Times New Roman"/>
      <w:szCs w:val="20"/>
    </w:rPr>
  </w:style>
  <w:style w:type="character" w:styleId="CommentReference">
    <w:name w:val="annotation reference"/>
    <w:basedOn w:val="DefaultParagraphFont"/>
    <w:uiPriority w:val="99"/>
    <w:semiHidden/>
    <w:unhideWhenUsed/>
    <w:rsid w:val="00A84DB2"/>
    <w:rPr>
      <w:sz w:val="18"/>
      <w:szCs w:val="18"/>
    </w:rPr>
  </w:style>
  <w:style w:type="paragraph" w:styleId="CommentText">
    <w:name w:val="annotation text"/>
    <w:basedOn w:val="Normal"/>
    <w:link w:val="CommentTextChar"/>
    <w:uiPriority w:val="99"/>
    <w:unhideWhenUsed/>
    <w:rsid w:val="00A84DB2"/>
    <w:pPr>
      <w:spacing w:line="240" w:lineRule="auto"/>
    </w:pPr>
  </w:style>
  <w:style w:type="character" w:customStyle="1" w:styleId="CommentTextChar">
    <w:name w:val="Comment Text Char"/>
    <w:basedOn w:val="DefaultParagraphFont"/>
    <w:link w:val="CommentText"/>
    <w:uiPriority w:val="99"/>
    <w:rsid w:val="00A84DB2"/>
  </w:style>
  <w:style w:type="paragraph" w:styleId="CommentSubject">
    <w:name w:val="annotation subject"/>
    <w:basedOn w:val="CommentText"/>
    <w:next w:val="CommentText"/>
    <w:link w:val="CommentSubjectChar"/>
    <w:uiPriority w:val="99"/>
    <w:semiHidden/>
    <w:unhideWhenUsed/>
    <w:rsid w:val="00A84DB2"/>
    <w:rPr>
      <w:b/>
      <w:bCs/>
      <w:sz w:val="20"/>
      <w:szCs w:val="20"/>
    </w:rPr>
  </w:style>
  <w:style w:type="character" w:customStyle="1" w:styleId="CommentSubjectChar">
    <w:name w:val="Comment Subject Char"/>
    <w:basedOn w:val="CommentTextChar"/>
    <w:link w:val="CommentSubject"/>
    <w:uiPriority w:val="99"/>
    <w:semiHidden/>
    <w:rsid w:val="00A84DB2"/>
    <w:rPr>
      <w:b/>
      <w:bCs/>
      <w:sz w:val="20"/>
      <w:szCs w:val="20"/>
    </w:rPr>
  </w:style>
  <w:style w:type="table" w:customStyle="1" w:styleId="Tabladelista6concolores1">
    <w:name w:val="Tabla de lista 6 con colores1"/>
    <w:basedOn w:val="TableNormal"/>
    <w:uiPriority w:val="51"/>
    <w:rsid w:val="00FF46D2"/>
    <w:pPr>
      <w:spacing w:before="0" w:after="0" w:line="240" w:lineRule="auto"/>
      <w:jc w:val="left"/>
    </w:pPr>
    <w:rPr>
      <w:rFonts w:asciiTheme="minorHAnsi" w:hAnsiTheme="minorHAnsi"/>
      <w:color w:val="000000" w:themeColor="text1"/>
      <w:sz w:val="22"/>
      <w:szCs w:val="22"/>
      <w:lang w:val="es-ES"/>
    </w:rPr>
    <w:tblPr>
      <w:tblStyleRowBandSize w:val="1"/>
      <w:tblStyleColBandSize w:val="1"/>
      <w:tblBorders>
        <w:top w:val="single" w:sz="4" w:space="0" w:color="000000" w:themeColor="text1"/>
        <w:bottom w:val="single" w:sz="4" w:space="0" w:color="000000" w:themeColor="text1"/>
      </w:tblBorders>
    </w:tblPr>
    <w:tblStylePr w:type="firstRow">
      <w:rPr>
        <w:b/>
        <w:bCs/>
      </w:rPr>
      <w:tblPr/>
      <w:tcPr>
        <w:tcBorders>
          <w:bottom w:val="single" w:sz="4" w:space="0" w:color="000000" w:themeColor="text1"/>
        </w:tcBorders>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PageNumber">
    <w:name w:val="page number"/>
    <w:basedOn w:val="DefaultParagraphFont"/>
    <w:uiPriority w:val="99"/>
    <w:semiHidden/>
    <w:unhideWhenUsed/>
    <w:rsid w:val="00640B0B"/>
  </w:style>
  <w:style w:type="paragraph" w:customStyle="1" w:styleId="Contents">
    <w:name w:val="Contents"/>
    <w:qFormat/>
    <w:rsid w:val="00085445"/>
    <w:pPr>
      <w:ind w:left="432" w:hanging="432"/>
    </w:pPr>
    <w:rPr>
      <w:rFonts w:eastAsiaTheme="majorEastAsia" w:cstheme="majorBidi"/>
      <w:b/>
      <w:sz w:val="36"/>
      <w:szCs w:val="32"/>
      <w:lang w:val="en-US"/>
    </w:rPr>
  </w:style>
  <w:style w:type="paragraph" w:styleId="TOC4">
    <w:name w:val="toc 4"/>
    <w:basedOn w:val="Normal"/>
    <w:next w:val="Normal"/>
    <w:autoRedefine/>
    <w:uiPriority w:val="39"/>
    <w:semiHidden/>
    <w:unhideWhenUsed/>
    <w:rsid w:val="004B4D5B"/>
    <w:pPr>
      <w:tabs>
        <w:tab w:val="right" w:leader="dot" w:pos="9639"/>
      </w:tabs>
      <w:spacing w:after="100"/>
      <w:ind w:left="1191"/>
      <w:jc w:val="left"/>
    </w:pPr>
    <w:rPr>
      <w:sz w:val="28"/>
    </w:rPr>
  </w:style>
  <w:style w:type="paragraph" w:styleId="TOC5">
    <w:name w:val="toc 5"/>
    <w:basedOn w:val="Normal"/>
    <w:next w:val="Normal"/>
    <w:autoRedefine/>
    <w:uiPriority w:val="39"/>
    <w:unhideWhenUsed/>
    <w:rsid w:val="004B4D5B"/>
    <w:pPr>
      <w:tabs>
        <w:tab w:val="right" w:leader="dot" w:pos="9639"/>
      </w:tabs>
      <w:spacing w:after="100"/>
      <w:ind w:left="1588"/>
    </w:pPr>
    <w:rPr>
      <w:sz w:val="28"/>
    </w:rPr>
  </w:style>
  <w:style w:type="paragraph" w:styleId="TOC6">
    <w:name w:val="toc 6"/>
    <w:basedOn w:val="Normal"/>
    <w:next w:val="Normal"/>
    <w:autoRedefine/>
    <w:uiPriority w:val="39"/>
    <w:semiHidden/>
    <w:unhideWhenUsed/>
    <w:rsid w:val="004B4D5B"/>
    <w:pPr>
      <w:tabs>
        <w:tab w:val="right" w:leader="dot" w:pos="9639"/>
      </w:tabs>
      <w:spacing w:after="100"/>
      <w:ind w:left="1985"/>
    </w:pPr>
    <w:rPr>
      <w:sz w:val="28"/>
    </w:rPr>
  </w:style>
  <w:style w:type="paragraph" w:styleId="TOC7">
    <w:name w:val="toc 7"/>
    <w:basedOn w:val="Normal"/>
    <w:next w:val="Normal"/>
    <w:autoRedefine/>
    <w:uiPriority w:val="39"/>
    <w:semiHidden/>
    <w:unhideWhenUsed/>
    <w:rsid w:val="004B4D5B"/>
    <w:pPr>
      <w:tabs>
        <w:tab w:val="right" w:leader="dot" w:pos="9639"/>
      </w:tabs>
      <w:spacing w:after="100"/>
      <w:ind w:left="1440"/>
    </w:pPr>
    <w:rPr>
      <w:sz w:val="28"/>
    </w:rPr>
  </w:style>
  <w:style w:type="paragraph" w:styleId="TOC8">
    <w:name w:val="toc 8"/>
    <w:basedOn w:val="Normal"/>
    <w:next w:val="Normal"/>
    <w:autoRedefine/>
    <w:uiPriority w:val="39"/>
    <w:semiHidden/>
    <w:unhideWhenUsed/>
    <w:rsid w:val="004B4D5B"/>
    <w:pPr>
      <w:tabs>
        <w:tab w:val="right" w:leader="dot" w:pos="9639"/>
      </w:tabs>
      <w:spacing w:after="100"/>
      <w:ind w:left="1680"/>
    </w:pPr>
    <w:rPr>
      <w:sz w:val="28"/>
    </w:rPr>
  </w:style>
  <w:style w:type="paragraph" w:styleId="TOC9">
    <w:name w:val="toc 9"/>
    <w:basedOn w:val="Normal"/>
    <w:next w:val="Normal"/>
    <w:autoRedefine/>
    <w:uiPriority w:val="39"/>
    <w:semiHidden/>
    <w:unhideWhenUsed/>
    <w:rsid w:val="004B4D5B"/>
    <w:pPr>
      <w:tabs>
        <w:tab w:val="right" w:leader="dot" w:pos="9639"/>
      </w:tabs>
      <w:spacing w:after="100"/>
      <w:ind w:left="1920"/>
    </w:pPr>
    <w:rPr>
      <w:sz w:val="28"/>
    </w:rPr>
  </w:style>
  <w:style w:type="character" w:styleId="FollowedHyperlink">
    <w:name w:val="FollowedHyperlink"/>
    <w:basedOn w:val="DefaultParagraphFont"/>
    <w:uiPriority w:val="99"/>
    <w:semiHidden/>
    <w:unhideWhenUsed/>
    <w:rsid w:val="00515621"/>
    <w:rPr>
      <w:color w:val="954F72" w:themeColor="followedHyperlink"/>
      <w:u w:val="single"/>
    </w:rPr>
  </w:style>
  <w:style w:type="character" w:customStyle="1" w:styleId="mw-headline">
    <w:name w:val="mw-headline"/>
    <w:basedOn w:val="DefaultParagraphFont"/>
    <w:rsid w:val="00AF698C"/>
  </w:style>
  <w:style w:type="character" w:customStyle="1" w:styleId="mw-editsection">
    <w:name w:val="mw-editsection"/>
    <w:basedOn w:val="DefaultParagraphFont"/>
    <w:rsid w:val="00AF698C"/>
  </w:style>
  <w:style w:type="character" w:customStyle="1" w:styleId="mw-editsection-bracket">
    <w:name w:val="mw-editsection-bracket"/>
    <w:basedOn w:val="DefaultParagraphFont"/>
    <w:rsid w:val="00AF698C"/>
  </w:style>
  <w:style w:type="character" w:customStyle="1" w:styleId="chemf">
    <w:name w:val="chemf"/>
    <w:basedOn w:val="DefaultParagraphFont"/>
    <w:rsid w:val="007E4060"/>
  </w:style>
  <w:style w:type="character" w:customStyle="1" w:styleId="nowrap">
    <w:name w:val="nowrap"/>
    <w:basedOn w:val="DefaultParagraphFont"/>
    <w:rsid w:val="007E4060"/>
  </w:style>
  <w:style w:type="table" w:styleId="PlainTable1">
    <w:name w:val="Plain Table 1"/>
    <w:basedOn w:val="TableNormal"/>
    <w:uiPriority w:val="99"/>
    <w:rsid w:val="00770D31"/>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99"/>
    <w:rsid w:val="00D54649"/>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paragraph" w:customStyle="1" w:styleId="uiqtextpara">
    <w:name w:val="ui_qtext_para"/>
    <w:basedOn w:val="Normal"/>
    <w:rsid w:val="00163414"/>
    <w:pPr>
      <w:spacing w:before="100" w:beforeAutospacing="1" w:after="100" w:afterAutospacing="1" w:line="240" w:lineRule="auto"/>
      <w:jc w:val="left"/>
    </w:pPr>
    <w:rPr>
      <w:rFonts w:eastAsia="Times New Roman" w:cs="Times New Roman"/>
      <w:lang w:eastAsia="zh-CN"/>
    </w:rPr>
  </w:style>
  <w:style w:type="character" w:customStyle="1" w:styleId="qlinkcontainer">
    <w:name w:val="qlink_container"/>
    <w:basedOn w:val="DefaultParagraphFont"/>
    <w:rsid w:val="00163414"/>
  </w:style>
  <w:style w:type="table" w:styleId="TableGridLight">
    <w:name w:val="Grid Table Light"/>
    <w:basedOn w:val="TableNormal"/>
    <w:uiPriority w:val="99"/>
    <w:rsid w:val="00E0582D"/>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Revision">
    <w:name w:val="Revision"/>
    <w:hidden/>
    <w:uiPriority w:val="99"/>
    <w:semiHidden/>
    <w:rsid w:val="00261DEB"/>
    <w:pPr>
      <w:spacing w:before="0" w:after="0" w:line="240" w:lineRule="auto"/>
      <w:jc w:val="left"/>
    </w:pPr>
    <w:rPr>
      <w:lang w:val="en-US"/>
    </w:rPr>
  </w:style>
  <w:style w:type="paragraph" w:customStyle="1" w:styleId="paragraph">
    <w:name w:val="paragraph"/>
    <w:basedOn w:val="Normal"/>
    <w:rsid w:val="00E975A0"/>
    <w:pPr>
      <w:spacing w:before="100" w:beforeAutospacing="1" w:after="100" w:afterAutospacing="1" w:line="240" w:lineRule="auto"/>
      <w:jc w:val="left"/>
    </w:pPr>
    <w:rPr>
      <w:rFonts w:eastAsia="Times New Roman" w:cs="Times New Roman"/>
      <w:lang w:val="en-CN" w:eastAsia="zh-CN"/>
    </w:rPr>
  </w:style>
  <w:style w:type="character" w:customStyle="1" w:styleId="normaltextrun">
    <w:name w:val="normaltextrun"/>
    <w:basedOn w:val="DefaultParagraphFont"/>
    <w:rsid w:val="00E975A0"/>
  </w:style>
  <w:style w:type="character" w:customStyle="1" w:styleId="eop">
    <w:name w:val="eop"/>
    <w:basedOn w:val="DefaultParagraphFont"/>
    <w:rsid w:val="00E975A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7974857">
      <w:bodyDiv w:val="1"/>
      <w:marLeft w:val="0"/>
      <w:marRight w:val="0"/>
      <w:marTop w:val="0"/>
      <w:marBottom w:val="0"/>
      <w:divBdr>
        <w:top w:val="none" w:sz="0" w:space="0" w:color="auto"/>
        <w:left w:val="none" w:sz="0" w:space="0" w:color="auto"/>
        <w:bottom w:val="none" w:sz="0" w:space="0" w:color="auto"/>
        <w:right w:val="none" w:sz="0" w:space="0" w:color="auto"/>
      </w:divBdr>
    </w:div>
    <w:div w:id="104888358">
      <w:bodyDiv w:val="1"/>
      <w:marLeft w:val="0"/>
      <w:marRight w:val="0"/>
      <w:marTop w:val="0"/>
      <w:marBottom w:val="0"/>
      <w:divBdr>
        <w:top w:val="none" w:sz="0" w:space="0" w:color="auto"/>
        <w:left w:val="none" w:sz="0" w:space="0" w:color="auto"/>
        <w:bottom w:val="none" w:sz="0" w:space="0" w:color="auto"/>
        <w:right w:val="none" w:sz="0" w:space="0" w:color="auto"/>
      </w:divBdr>
    </w:div>
    <w:div w:id="144668741">
      <w:bodyDiv w:val="1"/>
      <w:marLeft w:val="0"/>
      <w:marRight w:val="0"/>
      <w:marTop w:val="0"/>
      <w:marBottom w:val="0"/>
      <w:divBdr>
        <w:top w:val="none" w:sz="0" w:space="0" w:color="auto"/>
        <w:left w:val="none" w:sz="0" w:space="0" w:color="auto"/>
        <w:bottom w:val="none" w:sz="0" w:space="0" w:color="auto"/>
        <w:right w:val="none" w:sz="0" w:space="0" w:color="auto"/>
      </w:divBdr>
    </w:div>
    <w:div w:id="185221280">
      <w:bodyDiv w:val="1"/>
      <w:marLeft w:val="0"/>
      <w:marRight w:val="0"/>
      <w:marTop w:val="0"/>
      <w:marBottom w:val="0"/>
      <w:divBdr>
        <w:top w:val="none" w:sz="0" w:space="0" w:color="auto"/>
        <w:left w:val="none" w:sz="0" w:space="0" w:color="auto"/>
        <w:bottom w:val="none" w:sz="0" w:space="0" w:color="auto"/>
        <w:right w:val="none" w:sz="0" w:space="0" w:color="auto"/>
      </w:divBdr>
    </w:div>
    <w:div w:id="211308318">
      <w:bodyDiv w:val="1"/>
      <w:marLeft w:val="0"/>
      <w:marRight w:val="0"/>
      <w:marTop w:val="0"/>
      <w:marBottom w:val="0"/>
      <w:divBdr>
        <w:top w:val="none" w:sz="0" w:space="0" w:color="auto"/>
        <w:left w:val="none" w:sz="0" w:space="0" w:color="auto"/>
        <w:bottom w:val="none" w:sz="0" w:space="0" w:color="auto"/>
        <w:right w:val="none" w:sz="0" w:space="0" w:color="auto"/>
      </w:divBdr>
    </w:div>
    <w:div w:id="241649506">
      <w:bodyDiv w:val="1"/>
      <w:marLeft w:val="0"/>
      <w:marRight w:val="0"/>
      <w:marTop w:val="0"/>
      <w:marBottom w:val="0"/>
      <w:divBdr>
        <w:top w:val="none" w:sz="0" w:space="0" w:color="auto"/>
        <w:left w:val="none" w:sz="0" w:space="0" w:color="auto"/>
        <w:bottom w:val="none" w:sz="0" w:space="0" w:color="auto"/>
        <w:right w:val="none" w:sz="0" w:space="0" w:color="auto"/>
      </w:divBdr>
    </w:div>
    <w:div w:id="255990771">
      <w:bodyDiv w:val="1"/>
      <w:marLeft w:val="0"/>
      <w:marRight w:val="0"/>
      <w:marTop w:val="0"/>
      <w:marBottom w:val="0"/>
      <w:divBdr>
        <w:top w:val="none" w:sz="0" w:space="0" w:color="auto"/>
        <w:left w:val="none" w:sz="0" w:space="0" w:color="auto"/>
        <w:bottom w:val="none" w:sz="0" w:space="0" w:color="auto"/>
        <w:right w:val="none" w:sz="0" w:space="0" w:color="auto"/>
      </w:divBdr>
    </w:div>
    <w:div w:id="276760971">
      <w:bodyDiv w:val="1"/>
      <w:marLeft w:val="0"/>
      <w:marRight w:val="0"/>
      <w:marTop w:val="0"/>
      <w:marBottom w:val="0"/>
      <w:divBdr>
        <w:top w:val="none" w:sz="0" w:space="0" w:color="auto"/>
        <w:left w:val="none" w:sz="0" w:space="0" w:color="auto"/>
        <w:bottom w:val="none" w:sz="0" w:space="0" w:color="auto"/>
        <w:right w:val="none" w:sz="0" w:space="0" w:color="auto"/>
      </w:divBdr>
    </w:div>
    <w:div w:id="297272043">
      <w:bodyDiv w:val="1"/>
      <w:marLeft w:val="0"/>
      <w:marRight w:val="0"/>
      <w:marTop w:val="0"/>
      <w:marBottom w:val="0"/>
      <w:divBdr>
        <w:top w:val="none" w:sz="0" w:space="0" w:color="auto"/>
        <w:left w:val="none" w:sz="0" w:space="0" w:color="auto"/>
        <w:bottom w:val="none" w:sz="0" w:space="0" w:color="auto"/>
        <w:right w:val="none" w:sz="0" w:space="0" w:color="auto"/>
      </w:divBdr>
    </w:div>
    <w:div w:id="306713625">
      <w:bodyDiv w:val="1"/>
      <w:marLeft w:val="0"/>
      <w:marRight w:val="0"/>
      <w:marTop w:val="0"/>
      <w:marBottom w:val="0"/>
      <w:divBdr>
        <w:top w:val="none" w:sz="0" w:space="0" w:color="auto"/>
        <w:left w:val="none" w:sz="0" w:space="0" w:color="auto"/>
        <w:bottom w:val="none" w:sz="0" w:space="0" w:color="auto"/>
        <w:right w:val="none" w:sz="0" w:space="0" w:color="auto"/>
      </w:divBdr>
    </w:div>
    <w:div w:id="334721691">
      <w:bodyDiv w:val="1"/>
      <w:marLeft w:val="0"/>
      <w:marRight w:val="0"/>
      <w:marTop w:val="0"/>
      <w:marBottom w:val="0"/>
      <w:divBdr>
        <w:top w:val="none" w:sz="0" w:space="0" w:color="auto"/>
        <w:left w:val="none" w:sz="0" w:space="0" w:color="auto"/>
        <w:bottom w:val="none" w:sz="0" w:space="0" w:color="auto"/>
        <w:right w:val="none" w:sz="0" w:space="0" w:color="auto"/>
      </w:divBdr>
    </w:div>
    <w:div w:id="371921706">
      <w:bodyDiv w:val="1"/>
      <w:marLeft w:val="0"/>
      <w:marRight w:val="0"/>
      <w:marTop w:val="0"/>
      <w:marBottom w:val="0"/>
      <w:divBdr>
        <w:top w:val="none" w:sz="0" w:space="0" w:color="auto"/>
        <w:left w:val="none" w:sz="0" w:space="0" w:color="auto"/>
        <w:bottom w:val="none" w:sz="0" w:space="0" w:color="auto"/>
        <w:right w:val="none" w:sz="0" w:space="0" w:color="auto"/>
      </w:divBdr>
    </w:div>
    <w:div w:id="432478675">
      <w:bodyDiv w:val="1"/>
      <w:marLeft w:val="0"/>
      <w:marRight w:val="0"/>
      <w:marTop w:val="0"/>
      <w:marBottom w:val="0"/>
      <w:divBdr>
        <w:top w:val="none" w:sz="0" w:space="0" w:color="auto"/>
        <w:left w:val="none" w:sz="0" w:space="0" w:color="auto"/>
        <w:bottom w:val="none" w:sz="0" w:space="0" w:color="auto"/>
        <w:right w:val="none" w:sz="0" w:space="0" w:color="auto"/>
      </w:divBdr>
    </w:div>
    <w:div w:id="438722961">
      <w:bodyDiv w:val="1"/>
      <w:marLeft w:val="0"/>
      <w:marRight w:val="0"/>
      <w:marTop w:val="0"/>
      <w:marBottom w:val="0"/>
      <w:divBdr>
        <w:top w:val="none" w:sz="0" w:space="0" w:color="auto"/>
        <w:left w:val="none" w:sz="0" w:space="0" w:color="auto"/>
        <w:bottom w:val="none" w:sz="0" w:space="0" w:color="auto"/>
        <w:right w:val="none" w:sz="0" w:space="0" w:color="auto"/>
      </w:divBdr>
    </w:div>
    <w:div w:id="442001634">
      <w:bodyDiv w:val="1"/>
      <w:marLeft w:val="0"/>
      <w:marRight w:val="0"/>
      <w:marTop w:val="0"/>
      <w:marBottom w:val="0"/>
      <w:divBdr>
        <w:top w:val="none" w:sz="0" w:space="0" w:color="auto"/>
        <w:left w:val="none" w:sz="0" w:space="0" w:color="auto"/>
        <w:bottom w:val="none" w:sz="0" w:space="0" w:color="auto"/>
        <w:right w:val="none" w:sz="0" w:space="0" w:color="auto"/>
      </w:divBdr>
    </w:div>
    <w:div w:id="444930192">
      <w:bodyDiv w:val="1"/>
      <w:marLeft w:val="0"/>
      <w:marRight w:val="0"/>
      <w:marTop w:val="0"/>
      <w:marBottom w:val="0"/>
      <w:divBdr>
        <w:top w:val="none" w:sz="0" w:space="0" w:color="auto"/>
        <w:left w:val="none" w:sz="0" w:space="0" w:color="auto"/>
        <w:bottom w:val="none" w:sz="0" w:space="0" w:color="auto"/>
        <w:right w:val="none" w:sz="0" w:space="0" w:color="auto"/>
      </w:divBdr>
    </w:div>
    <w:div w:id="524247786">
      <w:bodyDiv w:val="1"/>
      <w:marLeft w:val="0"/>
      <w:marRight w:val="0"/>
      <w:marTop w:val="0"/>
      <w:marBottom w:val="0"/>
      <w:divBdr>
        <w:top w:val="none" w:sz="0" w:space="0" w:color="auto"/>
        <w:left w:val="none" w:sz="0" w:space="0" w:color="auto"/>
        <w:bottom w:val="none" w:sz="0" w:space="0" w:color="auto"/>
        <w:right w:val="none" w:sz="0" w:space="0" w:color="auto"/>
      </w:divBdr>
      <w:divsChild>
        <w:div w:id="808782652">
          <w:marLeft w:val="0"/>
          <w:marRight w:val="0"/>
          <w:marTop w:val="0"/>
          <w:marBottom w:val="225"/>
          <w:divBdr>
            <w:top w:val="none" w:sz="0" w:space="0" w:color="auto"/>
            <w:left w:val="none" w:sz="0" w:space="0" w:color="auto"/>
            <w:bottom w:val="none" w:sz="0" w:space="0" w:color="auto"/>
            <w:right w:val="none" w:sz="0" w:space="0" w:color="auto"/>
          </w:divBdr>
        </w:div>
        <w:div w:id="412162624">
          <w:marLeft w:val="0"/>
          <w:marRight w:val="0"/>
          <w:marTop w:val="0"/>
          <w:marBottom w:val="225"/>
          <w:divBdr>
            <w:top w:val="none" w:sz="0" w:space="0" w:color="auto"/>
            <w:left w:val="none" w:sz="0" w:space="0" w:color="auto"/>
            <w:bottom w:val="none" w:sz="0" w:space="0" w:color="auto"/>
            <w:right w:val="none" w:sz="0" w:space="0" w:color="auto"/>
          </w:divBdr>
        </w:div>
        <w:div w:id="345987640">
          <w:marLeft w:val="0"/>
          <w:marRight w:val="0"/>
          <w:marTop w:val="0"/>
          <w:marBottom w:val="225"/>
          <w:divBdr>
            <w:top w:val="none" w:sz="0" w:space="0" w:color="auto"/>
            <w:left w:val="none" w:sz="0" w:space="0" w:color="auto"/>
            <w:bottom w:val="none" w:sz="0" w:space="0" w:color="auto"/>
            <w:right w:val="none" w:sz="0" w:space="0" w:color="auto"/>
          </w:divBdr>
        </w:div>
        <w:div w:id="738675321">
          <w:marLeft w:val="0"/>
          <w:marRight w:val="0"/>
          <w:marTop w:val="0"/>
          <w:marBottom w:val="225"/>
          <w:divBdr>
            <w:top w:val="none" w:sz="0" w:space="0" w:color="auto"/>
            <w:left w:val="none" w:sz="0" w:space="0" w:color="auto"/>
            <w:bottom w:val="none" w:sz="0" w:space="0" w:color="auto"/>
            <w:right w:val="none" w:sz="0" w:space="0" w:color="auto"/>
          </w:divBdr>
        </w:div>
      </w:divsChild>
    </w:div>
    <w:div w:id="541600139">
      <w:bodyDiv w:val="1"/>
      <w:marLeft w:val="0"/>
      <w:marRight w:val="0"/>
      <w:marTop w:val="0"/>
      <w:marBottom w:val="0"/>
      <w:divBdr>
        <w:top w:val="none" w:sz="0" w:space="0" w:color="auto"/>
        <w:left w:val="none" w:sz="0" w:space="0" w:color="auto"/>
        <w:bottom w:val="none" w:sz="0" w:space="0" w:color="auto"/>
        <w:right w:val="none" w:sz="0" w:space="0" w:color="auto"/>
      </w:divBdr>
    </w:div>
    <w:div w:id="554580859">
      <w:bodyDiv w:val="1"/>
      <w:marLeft w:val="0"/>
      <w:marRight w:val="0"/>
      <w:marTop w:val="0"/>
      <w:marBottom w:val="0"/>
      <w:divBdr>
        <w:top w:val="none" w:sz="0" w:space="0" w:color="auto"/>
        <w:left w:val="none" w:sz="0" w:space="0" w:color="auto"/>
        <w:bottom w:val="none" w:sz="0" w:space="0" w:color="auto"/>
        <w:right w:val="none" w:sz="0" w:space="0" w:color="auto"/>
      </w:divBdr>
    </w:div>
    <w:div w:id="584464039">
      <w:bodyDiv w:val="1"/>
      <w:marLeft w:val="0"/>
      <w:marRight w:val="0"/>
      <w:marTop w:val="0"/>
      <w:marBottom w:val="0"/>
      <w:divBdr>
        <w:top w:val="none" w:sz="0" w:space="0" w:color="auto"/>
        <w:left w:val="none" w:sz="0" w:space="0" w:color="auto"/>
        <w:bottom w:val="none" w:sz="0" w:space="0" w:color="auto"/>
        <w:right w:val="none" w:sz="0" w:space="0" w:color="auto"/>
      </w:divBdr>
    </w:div>
    <w:div w:id="649674728">
      <w:bodyDiv w:val="1"/>
      <w:marLeft w:val="0"/>
      <w:marRight w:val="0"/>
      <w:marTop w:val="0"/>
      <w:marBottom w:val="0"/>
      <w:divBdr>
        <w:top w:val="none" w:sz="0" w:space="0" w:color="auto"/>
        <w:left w:val="none" w:sz="0" w:space="0" w:color="auto"/>
        <w:bottom w:val="none" w:sz="0" w:space="0" w:color="auto"/>
        <w:right w:val="none" w:sz="0" w:space="0" w:color="auto"/>
      </w:divBdr>
    </w:div>
    <w:div w:id="726496311">
      <w:bodyDiv w:val="1"/>
      <w:marLeft w:val="0"/>
      <w:marRight w:val="0"/>
      <w:marTop w:val="0"/>
      <w:marBottom w:val="0"/>
      <w:divBdr>
        <w:top w:val="none" w:sz="0" w:space="0" w:color="auto"/>
        <w:left w:val="none" w:sz="0" w:space="0" w:color="auto"/>
        <w:bottom w:val="none" w:sz="0" w:space="0" w:color="auto"/>
        <w:right w:val="none" w:sz="0" w:space="0" w:color="auto"/>
      </w:divBdr>
    </w:div>
    <w:div w:id="729772714">
      <w:bodyDiv w:val="1"/>
      <w:marLeft w:val="0"/>
      <w:marRight w:val="0"/>
      <w:marTop w:val="0"/>
      <w:marBottom w:val="0"/>
      <w:divBdr>
        <w:top w:val="none" w:sz="0" w:space="0" w:color="auto"/>
        <w:left w:val="none" w:sz="0" w:space="0" w:color="auto"/>
        <w:bottom w:val="none" w:sz="0" w:space="0" w:color="auto"/>
        <w:right w:val="none" w:sz="0" w:space="0" w:color="auto"/>
      </w:divBdr>
    </w:div>
    <w:div w:id="736394948">
      <w:bodyDiv w:val="1"/>
      <w:marLeft w:val="0"/>
      <w:marRight w:val="0"/>
      <w:marTop w:val="0"/>
      <w:marBottom w:val="0"/>
      <w:divBdr>
        <w:top w:val="none" w:sz="0" w:space="0" w:color="auto"/>
        <w:left w:val="none" w:sz="0" w:space="0" w:color="auto"/>
        <w:bottom w:val="none" w:sz="0" w:space="0" w:color="auto"/>
        <w:right w:val="none" w:sz="0" w:space="0" w:color="auto"/>
      </w:divBdr>
    </w:div>
    <w:div w:id="738865296">
      <w:bodyDiv w:val="1"/>
      <w:marLeft w:val="0"/>
      <w:marRight w:val="0"/>
      <w:marTop w:val="0"/>
      <w:marBottom w:val="0"/>
      <w:divBdr>
        <w:top w:val="none" w:sz="0" w:space="0" w:color="auto"/>
        <w:left w:val="none" w:sz="0" w:space="0" w:color="auto"/>
        <w:bottom w:val="none" w:sz="0" w:space="0" w:color="auto"/>
        <w:right w:val="none" w:sz="0" w:space="0" w:color="auto"/>
      </w:divBdr>
      <w:divsChild>
        <w:div w:id="991756894">
          <w:marLeft w:val="0"/>
          <w:marRight w:val="0"/>
          <w:marTop w:val="0"/>
          <w:marBottom w:val="225"/>
          <w:divBdr>
            <w:top w:val="none" w:sz="0" w:space="0" w:color="auto"/>
            <w:left w:val="none" w:sz="0" w:space="0" w:color="auto"/>
            <w:bottom w:val="none" w:sz="0" w:space="0" w:color="auto"/>
            <w:right w:val="none" w:sz="0" w:space="0" w:color="auto"/>
          </w:divBdr>
        </w:div>
        <w:div w:id="1430197779">
          <w:marLeft w:val="0"/>
          <w:marRight w:val="0"/>
          <w:marTop w:val="0"/>
          <w:marBottom w:val="225"/>
          <w:divBdr>
            <w:top w:val="none" w:sz="0" w:space="0" w:color="auto"/>
            <w:left w:val="none" w:sz="0" w:space="0" w:color="auto"/>
            <w:bottom w:val="none" w:sz="0" w:space="0" w:color="auto"/>
            <w:right w:val="none" w:sz="0" w:space="0" w:color="auto"/>
          </w:divBdr>
        </w:div>
        <w:div w:id="1899395669">
          <w:marLeft w:val="0"/>
          <w:marRight w:val="0"/>
          <w:marTop w:val="0"/>
          <w:marBottom w:val="225"/>
          <w:divBdr>
            <w:top w:val="none" w:sz="0" w:space="0" w:color="auto"/>
            <w:left w:val="none" w:sz="0" w:space="0" w:color="auto"/>
            <w:bottom w:val="none" w:sz="0" w:space="0" w:color="auto"/>
            <w:right w:val="none" w:sz="0" w:space="0" w:color="auto"/>
          </w:divBdr>
        </w:div>
        <w:div w:id="968975265">
          <w:marLeft w:val="0"/>
          <w:marRight w:val="0"/>
          <w:marTop w:val="0"/>
          <w:marBottom w:val="225"/>
          <w:divBdr>
            <w:top w:val="none" w:sz="0" w:space="0" w:color="auto"/>
            <w:left w:val="none" w:sz="0" w:space="0" w:color="auto"/>
            <w:bottom w:val="none" w:sz="0" w:space="0" w:color="auto"/>
            <w:right w:val="none" w:sz="0" w:space="0" w:color="auto"/>
          </w:divBdr>
        </w:div>
      </w:divsChild>
    </w:div>
    <w:div w:id="793140428">
      <w:bodyDiv w:val="1"/>
      <w:marLeft w:val="0"/>
      <w:marRight w:val="0"/>
      <w:marTop w:val="0"/>
      <w:marBottom w:val="0"/>
      <w:divBdr>
        <w:top w:val="none" w:sz="0" w:space="0" w:color="auto"/>
        <w:left w:val="none" w:sz="0" w:space="0" w:color="auto"/>
        <w:bottom w:val="none" w:sz="0" w:space="0" w:color="auto"/>
        <w:right w:val="none" w:sz="0" w:space="0" w:color="auto"/>
      </w:divBdr>
      <w:divsChild>
        <w:div w:id="1587180674">
          <w:marLeft w:val="0"/>
          <w:marRight w:val="0"/>
          <w:marTop w:val="0"/>
          <w:marBottom w:val="0"/>
          <w:divBdr>
            <w:top w:val="none" w:sz="0" w:space="0" w:color="auto"/>
            <w:left w:val="none" w:sz="0" w:space="0" w:color="auto"/>
            <w:bottom w:val="none" w:sz="0" w:space="0" w:color="auto"/>
            <w:right w:val="none" w:sz="0" w:space="0" w:color="auto"/>
          </w:divBdr>
        </w:div>
        <w:div w:id="1363018133">
          <w:marLeft w:val="0"/>
          <w:marRight w:val="0"/>
          <w:marTop w:val="0"/>
          <w:marBottom w:val="0"/>
          <w:divBdr>
            <w:top w:val="none" w:sz="0" w:space="0" w:color="auto"/>
            <w:left w:val="none" w:sz="0" w:space="0" w:color="auto"/>
            <w:bottom w:val="none" w:sz="0" w:space="0" w:color="auto"/>
            <w:right w:val="none" w:sz="0" w:space="0" w:color="auto"/>
          </w:divBdr>
        </w:div>
      </w:divsChild>
    </w:div>
    <w:div w:id="797722449">
      <w:bodyDiv w:val="1"/>
      <w:marLeft w:val="0"/>
      <w:marRight w:val="0"/>
      <w:marTop w:val="0"/>
      <w:marBottom w:val="0"/>
      <w:divBdr>
        <w:top w:val="none" w:sz="0" w:space="0" w:color="auto"/>
        <w:left w:val="none" w:sz="0" w:space="0" w:color="auto"/>
        <w:bottom w:val="none" w:sz="0" w:space="0" w:color="auto"/>
        <w:right w:val="none" w:sz="0" w:space="0" w:color="auto"/>
      </w:divBdr>
    </w:div>
    <w:div w:id="824315922">
      <w:bodyDiv w:val="1"/>
      <w:marLeft w:val="0"/>
      <w:marRight w:val="0"/>
      <w:marTop w:val="0"/>
      <w:marBottom w:val="0"/>
      <w:divBdr>
        <w:top w:val="none" w:sz="0" w:space="0" w:color="auto"/>
        <w:left w:val="none" w:sz="0" w:space="0" w:color="auto"/>
        <w:bottom w:val="none" w:sz="0" w:space="0" w:color="auto"/>
        <w:right w:val="none" w:sz="0" w:space="0" w:color="auto"/>
      </w:divBdr>
    </w:div>
    <w:div w:id="874734343">
      <w:bodyDiv w:val="1"/>
      <w:marLeft w:val="0"/>
      <w:marRight w:val="0"/>
      <w:marTop w:val="0"/>
      <w:marBottom w:val="0"/>
      <w:divBdr>
        <w:top w:val="none" w:sz="0" w:space="0" w:color="auto"/>
        <w:left w:val="none" w:sz="0" w:space="0" w:color="auto"/>
        <w:bottom w:val="none" w:sz="0" w:space="0" w:color="auto"/>
        <w:right w:val="none" w:sz="0" w:space="0" w:color="auto"/>
      </w:divBdr>
    </w:div>
    <w:div w:id="923995815">
      <w:bodyDiv w:val="1"/>
      <w:marLeft w:val="0"/>
      <w:marRight w:val="0"/>
      <w:marTop w:val="0"/>
      <w:marBottom w:val="0"/>
      <w:divBdr>
        <w:top w:val="none" w:sz="0" w:space="0" w:color="auto"/>
        <w:left w:val="none" w:sz="0" w:space="0" w:color="auto"/>
        <w:bottom w:val="none" w:sz="0" w:space="0" w:color="auto"/>
        <w:right w:val="none" w:sz="0" w:space="0" w:color="auto"/>
      </w:divBdr>
    </w:div>
    <w:div w:id="937982956">
      <w:bodyDiv w:val="1"/>
      <w:marLeft w:val="0"/>
      <w:marRight w:val="0"/>
      <w:marTop w:val="0"/>
      <w:marBottom w:val="0"/>
      <w:divBdr>
        <w:top w:val="none" w:sz="0" w:space="0" w:color="auto"/>
        <w:left w:val="none" w:sz="0" w:space="0" w:color="auto"/>
        <w:bottom w:val="none" w:sz="0" w:space="0" w:color="auto"/>
        <w:right w:val="none" w:sz="0" w:space="0" w:color="auto"/>
      </w:divBdr>
    </w:div>
    <w:div w:id="947544249">
      <w:bodyDiv w:val="1"/>
      <w:marLeft w:val="0"/>
      <w:marRight w:val="0"/>
      <w:marTop w:val="0"/>
      <w:marBottom w:val="0"/>
      <w:divBdr>
        <w:top w:val="none" w:sz="0" w:space="0" w:color="auto"/>
        <w:left w:val="none" w:sz="0" w:space="0" w:color="auto"/>
        <w:bottom w:val="none" w:sz="0" w:space="0" w:color="auto"/>
        <w:right w:val="none" w:sz="0" w:space="0" w:color="auto"/>
      </w:divBdr>
    </w:div>
    <w:div w:id="972097393">
      <w:bodyDiv w:val="1"/>
      <w:marLeft w:val="0"/>
      <w:marRight w:val="0"/>
      <w:marTop w:val="0"/>
      <w:marBottom w:val="0"/>
      <w:divBdr>
        <w:top w:val="none" w:sz="0" w:space="0" w:color="auto"/>
        <w:left w:val="none" w:sz="0" w:space="0" w:color="auto"/>
        <w:bottom w:val="none" w:sz="0" w:space="0" w:color="auto"/>
        <w:right w:val="none" w:sz="0" w:space="0" w:color="auto"/>
      </w:divBdr>
      <w:divsChild>
        <w:div w:id="923534600">
          <w:marLeft w:val="0"/>
          <w:marRight w:val="0"/>
          <w:marTop w:val="0"/>
          <w:marBottom w:val="0"/>
          <w:divBdr>
            <w:top w:val="none" w:sz="0" w:space="0" w:color="auto"/>
            <w:left w:val="none" w:sz="0" w:space="0" w:color="auto"/>
            <w:bottom w:val="none" w:sz="0" w:space="0" w:color="auto"/>
            <w:right w:val="none" w:sz="0" w:space="0" w:color="auto"/>
          </w:divBdr>
        </w:div>
        <w:div w:id="252202426">
          <w:marLeft w:val="0"/>
          <w:marRight w:val="0"/>
          <w:marTop w:val="0"/>
          <w:marBottom w:val="0"/>
          <w:divBdr>
            <w:top w:val="none" w:sz="0" w:space="0" w:color="auto"/>
            <w:left w:val="none" w:sz="0" w:space="0" w:color="auto"/>
            <w:bottom w:val="none" w:sz="0" w:space="0" w:color="auto"/>
            <w:right w:val="none" w:sz="0" w:space="0" w:color="auto"/>
          </w:divBdr>
        </w:div>
        <w:div w:id="1969508887">
          <w:marLeft w:val="0"/>
          <w:marRight w:val="0"/>
          <w:marTop w:val="0"/>
          <w:marBottom w:val="0"/>
          <w:divBdr>
            <w:top w:val="none" w:sz="0" w:space="0" w:color="auto"/>
            <w:left w:val="none" w:sz="0" w:space="0" w:color="auto"/>
            <w:bottom w:val="none" w:sz="0" w:space="0" w:color="auto"/>
            <w:right w:val="none" w:sz="0" w:space="0" w:color="auto"/>
          </w:divBdr>
        </w:div>
        <w:div w:id="1476407070">
          <w:marLeft w:val="0"/>
          <w:marRight w:val="0"/>
          <w:marTop w:val="0"/>
          <w:marBottom w:val="0"/>
          <w:divBdr>
            <w:top w:val="none" w:sz="0" w:space="0" w:color="auto"/>
            <w:left w:val="none" w:sz="0" w:space="0" w:color="auto"/>
            <w:bottom w:val="none" w:sz="0" w:space="0" w:color="auto"/>
            <w:right w:val="none" w:sz="0" w:space="0" w:color="auto"/>
          </w:divBdr>
        </w:div>
        <w:div w:id="431627300">
          <w:marLeft w:val="0"/>
          <w:marRight w:val="0"/>
          <w:marTop w:val="0"/>
          <w:marBottom w:val="0"/>
          <w:divBdr>
            <w:top w:val="none" w:sz="0" w:space="0" w:color="auto"/>
            <w:left w:val="none" w:sz="0" w:space="0" w:color="auto"/>
            <w:bottom w:val="none" w:sz="0" w:space="0" w:color="auto"/>
            <w:right w:val="none" w:sz="0" w:space="0" w:color="auto"/>
          </w:divBdr>
        </w:div>
        <w:div w:id="690494854">
          <w:marLeft w:val="0"/>
          <w:marRight w:val="0"/>
          <w:marTop w:val="0"/>
          <w:marBottom w:val="0"/>
          <w:divBdr>
            <w:top w:val="none" w:sz="0" w:space="0" w:color="auto"/>
            <w:left w:val="none" w:sz="0" w:space="0" w:color="auto"/>
            <w:bottom w:val="none" w:sz="0" w:space="0" w:color="auto"/>
            <w:right w:val="none" w:sz="0" w:space="0" w:color="auto"/>
          </w:divBdr>
        </w:div>
        <w:div w:id="760762316">
          <w:marLeft w:val="0"/>
          <w:marRight w:val="0"/>
          <w:marTop w:val="0"/>
          <w:marBottom w:val="0"/>
          <w:divBdr>
            <w:top w:val="none" w:sz="0" w:space="0" w:color="auto"/>
            <w:left w:val="none" w:sz="0" w:space="0" w:color="auto"/>
            <w:bottom w:val="none" w:sz="0" w:space="0" w:color="auto"/>
            <w:right w:val="none" w:sz="0" w:space="0" w:color="auto"/>
          </w:divBdr>
        </w:div>
        <w:div w:id="1400637968">
          <w:marLeft w:val="0"/>
          <w:marRight w:val="0"/>
          <w:marTop w:val="0"/>
          <w:marBottom w:val="0"/>
          <w:divBdr>
            <w:top w:val="none" w:sz="0" w:space="0" w:color="auto"/>
            <w:left w:val="none" w:sz="0" w:space="0" w:color="auto"/>
            <w:bottom w:val="none" w:sz="0" w:space="0" w:color="auto"/>
            <w:right w:val="none" w:sz="0" w:space="0" w:color="auto"/>
          </w:divBdr>
        </w:div>
        <w:div w:id="375617576">
          <w:marLeft w:val="0"/>
          <w:marRight w:val="0"/>
          <w:marTop w:val="0"/>
          <w:marBottom w:val="0"/>
          <w:divBdr>
            <w:top w:val="none" w:sz="0" w:space="0" w:color="auto"/>
            <w:left w:val="none" w:sz="0" w:space="0" w:color="auto"/>
            <w:bottom w:val="none" w:sz="0" w:space="0" w:color="auto"/>
            <w:right w:val="none" w:sz="0" w:space="0" w:color="auto"/>
          </w:divBdr>
        </w:div>
        <w:div w:id="1012417555">
          <w:marLeft w:val="0"/>
          <w:marRight w:val="0"/>
          <w:marTop w:val="0"/>
          <w:marBottom w:val="0"/>
          <w:divBdr>
            <w:top w:val="none" w:sz="0" w:space="0" w:color="auto"/>
            <w:left w:val="none" w:sz="0" w:space="0" w:color="auto"/>
            <w:bottom w:val="none" w:sz="0" w:space="0" w:color="auto"/>
            <w:right w:val="none" w:sz="0" w:space="0" w:color="auto"/>
          </w:divBdr>
        </w:div>
      </w:divsChild>
    </w:div>
    <w:div w:id="1002506881">
      <w:bodyDiv w:val="1"/>
      <w:marLeft w:val="0"/>
      <w:marRight w:val="0"/>
      <w:marTop w:val="0"/>
      <w:marBottom w:val="0"/>
      <w:divBdr>
        <w:top w:val="none" w:sz="0" w:space="0" w:color="auto"/>
        <w:left w:val="none" w:sz="0" w:space="0" w:color="auto"/>
        <w:bottom w:val="none" w:sz="0" w:space="0" w:color="auto"/>
        <w:right w:val="none" w:sz="0" w:space="0" w:color="auto"/>
      </w:divBdr>
    </w:div>
    <w:div w:id="1005979557">
      <w:bodyDiv w:val="1"/>
      <w:marLeft w:val="0"/>
      <w:marRight w:val="0"/>
      <w:marTop w:val="0"/>
      <w:marBottom w:val="0"/>
      <w:divBdr>
        <w:top w:val="none" w:sz="0" w:space="0" w:color="auto"/>
        <w:left w:val="none" w:sz="0" w:space="0" w:color="auto"/>
        <w:bottom w:val="none" w:sz="0" w:space="0" w:color="auto"/>
        <w:right w:val="none" w:sz="0" w:space="0" w:color="auto"/>
      </w:divBdr>
    </w:div>
    <w:div w:id="1008287297">
      <w:bodyDiv w:val="1"/>
      <w:marLeft w:val="0"/>
      <w:marRight w:val="0"/>
      <w:marTop w:val="0"/>
      <w:marBottom w:val="0"/>
      <w:divBdr>
        <w:top w:val="none" w:sz="0" w:space="0" w:color="auto"/>
        <w:left w:val="none" w:sz="0" w:space="0" w:color="auto"/>
        <w:bottom w:val="none" w:sz="0" w:space="0" w:color="auto"/>
        <w:right w:val="none" w:sz="0" w:space="0" w:color="auto"/>
      </w:divBdr>
      <w:divsChild>
        <w:div w:id="1422869209">
          <w:marLeft w:val="0"/>
          <w:marRight w:val="0"/>
          <w:marTop w:val="0"/>
          <w:marBottom w:val="0"/>
          <w:divBdr>
            <w:top w:val="none" w:sz="0" w:space="0" w:color="auto"/>
            <w:left w:val="none" w:sz="0" w:space="0" w:color="auto"/>
            <w:bottom w:val="none" w:sz="0" w:space="0" w:color="auto"/>
            <w:right w:val="none" w:sz="0" w:space="0" w:color="auto"/>
          </w:divBdr>
        </w:div>
        <w:div w:id="199516788">
          <w:marLeft w:val="0"/>
          <w:marRight w:val="0"/>
          <w:marTop w:val="0"/>
          <w:marBottom w:val="0"/>
          <w:divBdr>
            <w:top w:val="none" w:sz="0" w:space="0" w:color="auto"/>
            <w:left w:val="none" w:sz="0" w:space="0" w:color="auto"/>
            <w:bottom w:val="none" w:sz="0" w:space="0" w:color="auto"/>
            <w:right w:val="none" w:sz="0" w:space="0" w:color="auto"/>
          </w:divBdr>
        </w:div>
        <w:div w:id="821850809">
          <w:marLeft w:val="0"/>
          <w:marRight w:val="0"/>
          <w:marTop w:val="0"/>
          <w:marBottom w:val="0"/>
          <w:divBdr>
            <w:top w:val="none" w:sz="0" w:space="0" w:color="auto"/>
            <w:left w:val="none" w:sz="0" w:space="0" w:color="auto"/>
            <w:bottom w:val="none" w:sz="0" w:space="0" w:color="auto"/>
            <w:right w:val="none" w:sz="0" w:space="0" w:color="auto"/>
          </w:divBdr>
        </w:div>
        <w:div w:id="1601446236">
          <w:marLeft w:val="0"/>
          <w:marRight w:val="0"/>
          <w:marTop w:val="0"/>
          <w:marBottom w:val="0"/>
          <w:divBdr>
            <w:top w:val="none" w:sz="0" w:space="0" w:color="auto"/>
            <w:left w:val="none" w:sz="0" w:space="0" w:color="auto"/>
            <w:bottom w:val="none" w:sz="0" w:space="0" w:color="auto"/>
            <w:right w:val="none" w:sz="0" w:space="0" w:color="auto"/>
          </w:divBdr>
        </w:div>
        <w:div w:id="1627127843">
          <w:marLeft w:val="0"/>
          <w:marRight w:val="0"/>
          <w:marTop w:val="0"/>
          <w:marBottom w:val="0"/>
          <w:divBdr>
            <w:top w:val="none" w:sz="0" w:space="0" w:color="auto"/>
            <w:left w:val="none" w:sz="0" w:space="0" w:color="auto"/>
            <w:bottom w:val="none" w:sz="0" w:space="0" w:color="auto"/>
            <w:right w:val="none" w:sz="0" w:space="0" w:color="auto"/>
          </w:divBdr>
        </w:div>
        <w:div w:id="1209102879">
          <w:marLeft w:val="0"/>
          <w:marRight w:val="0"/>
          <w:marTop w:val="0"/>
          <w:marBottom w:val="0"/>
          <w:divBdr>
            <w:top w:val="none" w:sz="0" w:space="0" w:color="auto"/>
            <w:left w:val="none" w:sz="0" w:space="0" w:color="auto"/>
            <w:bottom w:val="none" w:sz="0" w:space="0" w:color="auto"/>
            <w:right w:val="none" w:sz="0" w:space="0" w:color="auto"/>
          </w:divBdr>
        </w:div>
        <w:div w:id="969046980">
          <w:marLeft w:val="0"/>
          <w:marRight w:val="0"/>
          <w:marTop w:val="0"/>
          <w:marBottom w:val="0"/>
          <w:divBdr>
            <w:top w:val="none" w:sz="0" w:space="0" w:color="auto"/>
            <w:left w:val="none" w:sz="0" w:space="0" w:color="auto"/>
            <w:bottom w:val="none" w:sz="0" w:space="0" w:color="auto"/>
            <w:right w:val="none" w:sz="0" w:space="0" w:color="auto"/>
          </w:divBdr>
        </w:div>
        <w:div w:id="1025130275">
          <w:marLeft w:val="0"/>
          <w:marRight w:val="0"/>
          <w:marTop w:val="0"/>
          <w:marBottom w:val="0"/>
          <w:divBdr>
            <w:top w:val="none" w:sz="0" w:space="0" w:color="auto"/>
            <w:left w:val="none" w:sz="0" w:space="0" w:color="auto"/>
            <w:bottom w:val="none" w:sz="0" w:space="0" w:color="auto"/>
            <w:right w:val="none" w:sz="0" w:space="0" w:color="auto"/>
          </w:divBdr>
        </w:div>
      </w:divsChild>
    </w:div>
    <w:div w:id="1022124765">
      <w:bodyDiv w:val="1"/>
      <w:marLeft w:val="0"/>
      <w:marRight w:val="0"/>
      <w:marTop w:val="0"/>
      <w:marBottom w:val="0"/>
      <w:divBdr>
        <w:top w:val="none" w:sz="0" w:space="0" w:color="auto"/>
        <w:left w:val="none" w:sz="0" w:space="0" w:color="auto"/>
        <w:bottom w:val="none" w:sz="0" w:space="0" w:color="auto"/>
        <w:right w:val="none" w:sz="0" w:space="0" w:color="auto"/>
      </w:divBdr>
    </w:div>
    <w:div w:id="1027566524">
      <w:bodyDiv w:val="1"/>
      <w:marLeft w:val="0"/>
      <w:marRight w:val="0"/>
      <w:marTop w:val="0"/>
      <w:marBottom w:val="0"/>
      <w:divBdr>
        <w:top w:val="none" w:sz="0" w:space="0" w:color="auto"/>
        <w:left w:val="none" w:sz="0" w:space="0" w:color="auto"/>
        <w:bottom w:val="none" w:sz="0" w:space="0" w:color="auto"/>
        <w:right w:val="none" w:sz="0" w:space="0" w:color="auto"/>
      </w:divBdr>
    </w:div>
    <w:div w:id="1029915725">
      <w:bodyDiv w:val="1"/>
      <w:marLeft w:val="0"/>
      <w:marRight w:val="0"/>
      <w:marTop w:val="0"/>
      <w:marBottom w:val="0"/>
      <w:divBdr>
        <w:top w:val="none" w:sz="0" w:space="0" w:color="auto"/>
        <w:left w:val="none" w:sz="0" w:space="0" w:color="auto"/>
        <w:bottom w:val="none" w:sz="0" w:space="0" w:color="auto"/>
        <w:right w:val="none" w:sz="0" w:space="0" w:color="auto"/>
      </w:divBdr>
    </w:div>
    <w:div w:id="1084495199">
      <w:bodyDiv w:val="1"/>
      <w:marLeft w:val="0"/>
      <w:marRight w:val="0"/>
      <w:marTop w:val="0"/>
      <w:marBottom w:val="0"/>
      <w:divBdr>
        <w:top w:val="none" w:sz="0" w:space="0" w:color="auto"/>
        <w:left w:val="none" w:sz="0" w:space="0" w:color="auto"/>
        <w:bottom w:val="none" w:sz="0" w:space="0" w:color="auto"/>
        <w:right w:val="none" w:sz="0" w:space="0" w:color="auto"/>
      </w:divBdr>
    </w:div>
    <w:div w:id="1097410965">
      <w:bodyDiv w:val="1"/>
      <w:marLeft w:val="0"/>
      <w:marRight w:val="0"/>
      <w:marTop w:val="0"/>
      <w:marBottom w:val="0"/>
      <w:divBdr>
        <w:top w:val="none" w:sz="0" w:space="0" w:color="auto"/>
        <w:left w:val="none" w:sz="0" w:space="0" w:color="auto"/>
        <w:bottom w:val="none" w:sz="0" w:space="0" w:color="auto"/>
        <w:right w:val="none" w:sz="0" w:space="0" w:color="auto"/>
      </w:divBdr>
      <w:divsChild>
        <w:div w:id="663356863">
          <w:marLeft w:val="0"/>
          <w:marRight w:val="0"/>
          <w:marTop w:val="0"/>
          <w:marBottom w:val="0"/>
          <w:divBdr>
            <w:top w:val="none" w:sz="0" w:space="0" w:color="auto"/>
            <w:left w:val="none" w:sz="0" w:space="0" w:color="auto"/>
            <w:bottom w:val="none" w:sz="0" w:space="0" w:color="auto"/>
            <w:right w:val="none" w:sz="0" w:space="0" w:color="auto"/>
          </w:divBdr>
        </w:div>
        <w:div w:id="1987857327">
          <w:marLeft w:val="0"/>
          <w:marRight w:val="0"/>
          <w:marTop w:val="0"/>
          <w:marBottom w:val="0"/>
          <w:divBdr>
            <w:top w:val="none" w:sz="0" w:space="0" w:color="auto"/>
            <w:left w:val="none" w:sz="0" w:space="0" w:color="auto"/>
            <w:bottom w:val="none" w:sz="0" w:space="0" w:color="auto"/>
            <w:right w:val="none" w:sz="0" w:space="0" w:color="auto"/>
          </w:divBdr>
        </w:div>
        <w:div w:id="542179336">
          <w:marLeft w:val="0"/>
          <w:marRight w:val="0"/>
          <w:marTop w:val="0"/>
          <w:marBottom w:val="0"/>
          <w:divBdr>
            <w:top w:val="none" w:sz="0" w:space="0" w:color="auto"/>
            <w:left w:val="none" w:sz="0" w:space="0" w:color="auto"/>
            <w:bottom w:val="none" w:sz="0" w:space="0" w:color="auto"/>
            <w:right w:val="none" w:sz="0" w:space="0" w:color="auto"/>
          </w:divBdr>
        </w:div>
        <w:div w:id="885992775">
          <w:marLeft w:val="0"/>
          <w:marRight w:val="0"/>
          <w:marTop w:val="0"/>
          <w:marBottom w:val="0"/>
          <w:divBdr>
            <w:top w:val="none" w:sz="0" w:space="0" w:color="auto"/>
            <w:left w:val="none" w:sz="0" w:space="0" w:color="auto"/>
            <w:bottom w:val="none" w:sz="0" w:space="0" w:color="auto"/>
            <w:right w:val="none" w:sz="0" w:space="0" w:color="auto"/>
          </w:divBdr>
        </w:div>
        <w:div w:id="62071931">
          <w:marLeft w:val="0"/>
          <w:marRight w:val="0"/>
          <w:marTop w:val="0"/>
          <w:marBottom w:val="0"/>
          <w:divBdr>
            <w:top w:val="none" w:sz="0" w:space="0" w:color="auto"/>
            <w:left w:val="none" w:sz="0" w:space="0" w:color="auto"/>
            <w:bottom w:val="none" w:sz="0" w:space="0" w:color="auto"/>
            <w:right w:val="none" w:sz="0" w:space="0" w:color="auto"/>
          </w:divBdr>
        </w:div>
        <w:div w:id="439571192">
          <w:marLeft w:val="0"/>
          <w:marRight w:val="0"/>
          <w:marTop w:val="0"/>
          <w:marBottom w:val="0"/>
          <w:divBdr>
            <w:top w:val="none" w:sz="0" w:space="0" w:color="auto"/>
            <w:left w:val="none" w:sz="0" w:space="0" w:color="auto"/>
            <w:bottom w:val="none" w:sz="0" w:space="0" w:color="auto"/>
            <w:right w:val="none" w:sz="0" w:space="0" w:color="auto"/>
          </w:divBdr>
        </w:div>
        <w:div w:id="663553839">
          <w:marLeft w:val="0"/>
          <w:marRight w:val="0"/>
          <w:marTop w:val="0"/>
          <w:marBottom w:val="0"/>
          <w:divBdr>
            <w:top w:val="none" w:sz="0" w:space="0" w:color="auto"/>
            <w:left w:val="none" w:sz="0" w:space="0" w:color="auto"/>
            <w:bottom w:val="none" w:sz="0" w:space="0" w:color="auto"/>
            <w:right w:val="none" w:sz="0" w:space="0" w:color="auto"/>
          </w:divBdr>
        </w:div>
        <w:div w:id="443502616">
          <w:marLeft w:val="0"/>
          <w:marRight w:val="0"/>
          <w:marTop w:val="0"/>
          <w:marBottom w:val="0"/>
          <w:divBdr>
            <w:top w:val="none" w:sz="0" w:space="0" w:color="auto"/>
            <w:left w:val="none" w:sz="0" w:space="0" w:color="auto"/>
            <w:bottom w:val="none" w:sz="0" w:space="0" w:color="auto"/>
            <w:right w:val="none" w:sz="0" w:space="0" w:color="auto"/>
          </w:divBdr>
        </w:div>
        <w:div w:id="1424960133">
          <w:marLeft w:val="0"/>
          <w:marRight w:val="0"/>
          <w:marTop w:val="0"/>
          <w:marBottom w:val="0"/>
          <w:divBdr>
            <w:top w:val="none" w:sz="0" w:space="0" w:color="auto"/>
            <w:left w:val="none" w:sz="0" w:space="0" w:color="auto"/>
            <w:bottom w:val="none" w:sz="0" w:space="0" w:color="auto"/>
            <w:right w:val="none" w:sz="0" w:space="0" w:color="auto"/>
          </w:divBdr>
        </w:div>
        <w:div w:id="1072003796">
          <w:marLeft w:val="0"/>
          <w:marRight w:val="0"/>
          <w:marTop w:val="0"/>
          <w:marBottom w:val="0"/>
          <w:divBdr>
            <w:top w:val="none" w:sz="0" w:space="0" w:color="auto"/>
            <w:left w:val="none" w:sz="0" w:space="0" w:color="auto"/>
            <w:bottom w:val="none" w:sz="0" w:space="0" w:color="auto"/>
            <w:right w:val="none" w:sz="0" w:space="0" w:color="auto"/>
          </w:divBdr>
        </w:div>
      </w:divsChild>
    </w:div>
    <w:div w:id="1117287273">
      <w:bodyDiv w:val="1"/>
      <w:marLeft w:val="0"/>
      <w:marRight w:val="0"/>
      <w:marTop w:val="0"/>
      <w:marBottom w:val="0"/>
      <w:divBdr>
        <w:top w:val="none" w:sz="0" w:space="0" w:color="auto"/>
        <w:left w:val="none" w:sz="0" w:space="0" w:color="auto"/>
        <w:bottom w:val="none" w:sz="0" w:space="0" w:color="auto"/>
        <w:right w:val="none" w:sz="0" w:space="0" w:color="auto"/>
      </w:divBdr>
    </w:div>
    <w:div w:id="1121874627">
      <w:bodyDiv w:val="1"/>
      <w:marLeft w:val="0"/>
      <w:marRight w:val="0"/>
      <w:marTop w:val="0"/>
      <w:marBottom w:val="0"/>
      <w:divBdr>
        <w:top w:val="none" w:sz="0" w:space="0" w:color="auto"/>
        <w:left w:val="none" w:sz="0" w:space="0" w:color="auto"/>
        <w:bottom w:val="none" w:sz="0" w:space="0" w:color="auto"/>
        <w:right w:val="none" w:sz="0" w:space="0" w:color="auto"/>
      </w:divBdr>
    </w:div>
    <w:div w:id="1125123174">
      <w:bodyDiv w:val="1"/>
      <w:marLeft w:val="0"/>
      <w:marRight w:val="0"/>
      <w:marTop w:val="0"/>
      <w:marBottom w:val="0"/>
      <w:divBdr>
        <w:top w:val="none" w:sz="0" w:space="0" w:color="auto"/>
        <w:left w:val="none" w:sz="0" w:space="0" w:color="auto"/>
        <w:bottom w:val="none" w:sz="0" w:space="0" w:color="auto"/>
        <w:right w:val="none" w:sz="0" w:space="0" w:color="auto"/>
      </w:divBdr>
      <w:divsChild>
        <w:div w:id="1492595496">
          <w:marLeft w:val="0"/>
          <w:marRight w:val="0"/>
          <w:marTop w:val="0"/>
          <w:marBottom w:val="0"/>
          <w:divBdr>
            <w:top w:val="none" w:sz="0" w:space="0" w:color="auto"/>
            <w:left w:val="none" w:sz="0" w:space="0" w:color="auto"/>
            <w:bottom w:val="none" w:sz="0" w:space="0" w:color="auto"/>
            <w:right w:val="none" w:sz="0" w:space="0" w:color="auto"/>
          </w:divBdr>
        </w:div>
        <w:div w:id="301082973">
          <w:marLeft w:val="0"/>
          <w:marRight w:val="0"/>
          <w:marTop w:val="0"/>
          <w:marBottom w:val="0"/>
          <w:divBdr>
            <w:top w:val="none" w:sz="0" w:space="0" w:color="auto"/>
            <w:left w:val="none" w:sz="0" w:space="0" w:color="auto"/>
            <w:bottom w:val="none" w:sz="0" w:space="0" w:color="auto"/>
            <w:right w:val="none" w:sz="0" w:space="0" w:color="auto"/>
          </w:divBdr>
        </w:div>
        <w:div w:id="1776317576">
          <w:marLeft w:val="0"/>
          <w:marRight w:val="0"/>
          <w:marTop w:val="0"/>
          <w:marBottom w:val="0"/>
          <w:divBdr>
            <w:top w:val="none" w:sz="0" w:space="0" w:color="auto"/>
            <w:left w:val="none" w:sz="0" w:space="0" w:color="auto"/>
            <w:bottom w:val="none" w:sz="0" w:space="0" w:color="auto"/>
            <w:right w:val="none" w:sz="0" w:space="0" w:color="auto"/>
          </w:divBdr>
        </w:div>
      </w:divsChild>
    </w:div>
    <w:div w:id="1252353028">
      <w:bodyDiv w:val="1"/>
      <w:marLeft w:val="0"/>
      <w:marRight w:val="0"/>
      <w:marTop w:val="0"/>
      <w:marBottom w:val="0"/>
      <w:divBdr>
        <w:top w:val="none" w:sz="0" w:space="0" w:color="auto"/>
        <w:left w:val="none" w:sz="0" w:space="0" w:color="auto"/>
        <w:bottom w:val="none" w:sz="0" w:space="0" w:color="auto"/>
        <w:right w:val="none" w:sz="0" w:space="0" w:color="auto"/>
      </w:divBdr>
    </w:div>
    <w:div w:id="1258904489">
      <w:bodyDiv w:val="1"/>
      <w:marLeft w:val="0"/>
      <w:marRight w:val="0"/>
      <w:marTop w:val="0"/>
      <w:marBottom w:val="0"/>
      <w:divBdr>
        <w:top w:val="none" w:sz="0" w:space="0" w:color="auto"/>
        <w:left w:val="none" w:sz="0" w:space="0" w:color="auto"/>
        <w:bottom w:val="none" w:sz="0" w:space="0" w:color="auto"/>
        <w:right w:val="none" w:sz="0" w:space="0" w:color="auto"/>
      </w:divBdr>
    </w:div>
    <w:div w:id="1288317107">
      <w:bodyDiv w:val="1"/>
      <w:marLeft w:val="0"/>
      <w:marRight w:val="0"/>
      <w:marTop w:val="0"/>
      <w:marBottom w:val="0"/>
      <w:divBdr>
        <w:top w:val="none" w:sz="0" w:space="0" w:color="auto"/>
        <w:left w:val="none" w:sz="0" w:space="0" w:color="auto"/>
        <w:bottom w:val="none" w:sz="0" w:space="0" w:color="auto"/>
        <w:right w:val="none" w:sz="0" w:space="0" w:color="auto"/>
      </w:divBdr>
    </w:div>
    <w:div w:id="1290086066">
      <w:bodyDiv w:val="1"/>
      <w:marLeft w:val="0"/>
      <w:marRight w:val="0"/>
      <w:marTop w:val="0"/>
      <w:marBottom w:val="0"/>
      <w:divBdr>
        <w:top w:val="none" w:sz="0" w:space="0" w:color="auto"/>
        <w:left w:val="none" w:sz="0" w:space="0" w:color="auto"/>
        <w:bottom w:val="none" w:sz="0" w:space="0" w:color="auto"/>
        <w:right w:val="none" w:sz="0" w:space="0" w:color="auto"/>
      </w:divBdr>
    </w:div>
    <w:div w:id="1310671711">
      <w:bodyDiv w:val="1"/>
      <w:marLeft w:val="0"/>
      <w:marRight w:val="0"/>
      <w:marTop w:val="0"/>
      <w:marBottom w:val="0"/>
      <w:divBdr>
        <w:top w:val="none" w:sz="0" w:space="0" w:color="auto"/>
        <w:left w:val="none" w:sz="0" w:space="0" w:color="auto"/>
        <w:bottom w:val="none" w:sz="0" w:space="0" w:color="auto"/>
        <w:right w:val="none" w:sz="0" w:space="0" w:color="auto"/>
      </w:divBdr>
    </w:div>
    <w:div w:id="1351446273">
      <w:bodyDiv w:val="1"/>
      <w:marLeft w:val="0"/>
      <w:marRight w:val="0"/>
      <w:marTop w:val="0"/>
      <w:marBottom w:val="0"/>
      <w:divBdr>
        <w:top w:val="none" w:sz="0" w:space="0" w:color="auto"/>
        <w:left w:val="none" w:sz="0" w:space="0" w:color="auto"/>
        <w:bottom w:val="none" w:sz="0" w:space="0" w:color="auto"/>
        <w:right w:val="none" w:sz="0" w:space="0" w:color="auto"/>
      </w:divBdr>
    </w:div>
    <w:div w:id="1353603665">
      <w:bodyDiv w:val="1"/>
      <w:marLeft w:val="0"/>
      <w:marRight w:val="0"/>
      <w:marTop w:val="0"/>
      <w:marBottom w:val="0"/>
      <w:divBdr>
        <w:top w:val="none" w:sz="0" w:space="0" w:color="auto"/>
        <w:left w:val="none" w:sz="0" w:space="0" w:color="auto"/>
        <w:bottom w:val="none" w:sz="0" w:space="0" w:color="auto"/>
        <w:right w:val="none" w:sz="0" w:space="0" w:color="auto"/>
      </w:divBdr>
    </w:div>
    <w:div w:id="1353994406">
      <w:bodyDiv w:val="1"/>
      <w:marLeft w:val="0"/>
      <w:marRight w:val="0"/>
      <w:marTop w:val="0"/>
      <w:marBottom w:val="0"/>
      <w:divBdr>
        <w:top w:val="none" w:sz="0" w:space="0" w:color="auto"/>
        <w:left w:val="none" w:sz="0" w:space="0" w:color="auto"/>
        <w:bottom w:val="none" w:sz="0" w:space="0" w:color="auto"/>
        <w:right w:val="none" w:sz="0" w:space="0" w:color="auto"/>
      </w:divBdr>
    </w:div>
    <w:div w:id="1389109513">
      <w:bodyDiv w:val="1"/>
      <w:marLeft w:val="0"/>
      <w:marRight w:val="0"/>
      <w:marTop w:val="0"/>
      <w:marBottom w:val="0"/>
      <w:divBdr>
        <w:top w:val="none" w:sz="0" w:space="0" w:color="auto"/>
        <w:left w:val="none" w:sz="0" w:space="0" w:color="auto"/>
        <w:bottom w:val="none" w:sz="0" w:space="0" w:color="auto"/>
        <w:right w:val="none" w:sz="0" w:space="0" w:color="auto"/>
      </w:divBdr>
      <w:divsChild>
        <w:div w:id="1680621968">
          <w:marLeft w:val="0"/>
          <w:marRight w:val="0"/>
          <w:marTop w:val="0"/>
          <w:marBottom w:val="0"/>
          <w:divBdr>
            <w:top w:val="none" w:sz="0" w:space="0" w:color="auto"/>
            <w:left w:val="none" w:sz="0" w:space="0" w:color="auto"/>
            <w:bottom w:val="none" w:sz="0" w:space="0" w:color="auto"/>
            <w:right w:val="none" w:sz="0" w:space="0" w:color="auto"/>
          </w:divBdr>
        </w:div>
        <w:div w:id="1003967592">
          <w:marLeft w:val="0"/>
          <w:marRight w:val="0"/>
          <w:marTop w:val="0"/>
          <w:marBottom w:val="0"/>
          <w:divBdr>
            <w:top w:val="none" w:sz="0" w:space="0" w:color="auto"/>
            <w:left w:val="none" w:sz="0" w:space="0" w:color="auto"/>
            <w:bottom w:val="none" w:sz="0" w:space="0" w:color="auto"/>
            <w:right w:val="none" w:sz="0" w:space="0" w:color="auto"/>
          </w:divBdr>
        </w:div>
        <w:div w:id="727847532">
          <w:marLeft w:val="0"/>
          <w:marRight w:val="0"/>
          <w:marTop w:val="0"/>
          <w:marBottom w:val="0"/>
          <w:divBdr>
            <w:top w:val="none" w:sz="0" w:space="0" w:color="auto"/>
            <w:left w:val="none" w:sz="0" w:space="0" w:color="auto"/>
            <w:bottom w:val="none" w:sz="0" w:space="0" w:color="auto"/>
            <w:right w:val="none" w:sz="0" w:space="0" w:color="auto"/>
          </w:divBdr>
        </w:div>
      </w:divsChild>
    </w:div>
    <w:div w:id="1396735876">
      <w:bodyDiv w:val="1"/>
      <w:marLeft w:val="0"/>
      <w:marRight w:val="0"/>
      <w:marTop w:val="0"/>
      <w:marBottom w:val="0"/>
      <w:divBdr>
        <w:top w:val="none" w:sz="0" w:space="0" w:color="auto"/>
        <w:left w:val="none" w:sz="0" w:space="0" w:color="auto"/>
        <w:bottom w:val="none" w:sz="0" w:space="0" w:color="auto"/>
        <w:right w:val="none" w:sz="0" w:space="0" w:color="auto"/>
      </w:divBdr>
    </w:div>
    <w:div w:id="1428845540">
      <w:bodyDiv w:val="1"/>
      <w:marLeft w:val="0"/>
      <w:marRight w:val="0"/>
      <w:marTop w:val="0"/>
      <w:marBottom w:val="0"/>
      <w:divBdr>
        <w:top w:val="none" w:sz="0" w:space="0" w:color="auto"/>
        <w:left w:val="none" w:sz="0" w:space="0" w:color="auto"/>
        <w:bottom w:val="none" w:sz="0" w:space="0" w:color="auto"/>
        <w:right w:val="none" w:sz="0" w:space="0" w:color="auto"/>
      </w:divBdr>
    </w:div>
    <w:div w:id="1430587096">
      <w:bodyDiv w:val="1"/>
      <w:marLeft w:val="0"/>
      <w:marRight w:val="0"/>
      <w:marTop w:val="0"/>
      <w:marBottom w:val="0"/>
      <w:divBdr>
        <w:top w:val="none" w:sz="0" w:space="0" w:color="auto"/>
        <w:left w:val="none" w:sz="0" w:space="0" w:color="auto"/>
        <w:bottom w:val="none" w:sz="0" w:space="0" w:color="auto"/>
        <w:right w:val="none" w:sz="0" w:space="0" w:color="auto"/>
      </w:divBdr>
    </w:div>
    <w:div w:id="1488013775">
      <w:bodyDiv w:val="1"/>
      <w:marLeft w:val="0"/>
      <w:marRight w:val="0"/>
      <w:marTop w:val="0"/>
      <w:marBottom w:val="0"/>
      <w:divBdr>
        <w:top w:val="none" w:sz="0" w:space="0" w:color="auto"/>
        <w:left w:val="none" w:sz="0" w:space="0" w:color="auto"/>
        <w:bottom w:val="none" w:sz="0" w:space="0" w:color="auto"/>
        <w:right w:val="none" w:sz="0" w:space="0" w:color="auto"/>
      </w:divBdr>
    </w:div>
    <w:div w:id="1557930106">
      <w:bodyDiv w:val="1"/>
      <w:marLeft w:val="0"/>
      <w:marRight w:val="0"/>
      <w:marTop w:val="0"/>
      <w:marBottom w:val="0"/>
      <w:divBdr>
        <w:top w:val="none" w:sz="0" w:space="0" w:color="auto"/>
        <w:left w:val="none" w:sz="0" w:space="0" w:color="auto"/>
        <w:bottom w:val="none" w:sz="0" w:space="0" w:color="auto"/>
        <w:right w:val="none" w:sz="0" w:space="0" w:color="auto"/>
      </w:divBdr>
    </w:div>
    <w:div w:id="1587491368">
      <w:bodyDiv w:val="1"/>
      <w:marLeft w:val="0"/>
      <w:marRight w:val="0"/>
      <w:marTop w:val="0"/>
      <w:marBottom w:val="0"/>
      <w:divBdr>
        <w:top w:val="none" w:sz="0" w:space="0" w:color="auto"/>
        <w:left w:val="none" w:sz="0" w:space="0" w:color="auto"/>
        <w:bottom w:val="none" w:sz="0" w:space="0" w:color="auto"/>
        <w:right w:val="none" w:sz="0" w:space="0" w:color="auto"/>
      </w:divBdr>
      <w:divsChild>
        <w:div w:id="1550259967">
          <w:marLeft w:val="0"/>
          <w:marRight w:val="0"/>
          <w:marTop w:val="0"/>
          <w:marBottom w:val="0"/>
          <w:divBdr>
            <w:top w:val="none" w:sz="0" w:space="0" w:color="auto"/>
            <w:left w:val="none" w:sz="0" w:space="0" w:color="auto"/>
            <w:bottom w:val="none" w:sz="0" w:space="0" w:color="auto"/>
            <w:right w:val="none" w:sz="0" w:space="0" w:color="auto"/>
          </w:divBdr>
        </w:div>
        <w:div w:id="1447962122">
          <w:marLeft w:val="0"/>
          <w:marRight w:val="0"/>
          <w:marTop w:val="0"/>
          <w:marBottom w:val="0"/>
          <w:divBdr>
            <w:top w:val="none" w:sz="0" w:space="0" w:color="auto"/>
            <w:left w:val="none" w:sz="0" w:space="0" w:color="auto"/>
            <w:bottom w:val="none" w:sz="0" w:space="0" w:color="auto"/>
            <w:right w:val="none" w:sz="0" w:space="0" w:color="auto"/>
          </w:divBdr>
        </w:div>
      </w:divsChild>
    </w:div>
    <w:div w:id="1588541188">
      <w:bodyDiv w:val="1"/>
      <w:marLeft w:val="0"/>
      <w:marRight w:val="0"/>
      <w:marTop w:val="0"/>
      <w:marBottom w:val="0"/>
      <w:divBdr>
        <w:top w:val="none" w:sz="0" w:space="0" w:color="auto"/>
        <w:left w:val="none" w:sz="0" w:space="0" w:color="auto"/>
        <w:bottom w:val="none" w:sz="0" w:space="0" w:color="auto"/>
        <w:right w:val="none" w:sz="0" w:space="0" w:color="auto"/>
      </w:divBdr>
    </w:div>
    <w:div w:id="1600524202">
      <w:bodyDiv w:val="1"/>
      <w:marLeft w:val="0"/>
      <w:marRight w:val="0"/>
      <w:marTop w:val="0"/>
      <w:marBottom w:val="0"/>
      <w:divBdr>
        <w:top w:val="none" w:sz="0" w:space="0" w:color="auto"/>
        <w:left w:val="none" w:sz="0" w:space="0" w:color="auto"/>
        <w:bottom w:val="none" w:sz="0" w:space="0" w:color="auto"/>
        <w:right w:val="none" w:sz="0" w:space="0" w:color="auto"/>
      </w:divBdr>
    </w:div>
    <w:div w:id="1629241231">
      <w:bodyDiv w:val="1"/>
      <w:marLeft w:val="0"/>
      <w:marRight w:val="0"/>
      <w:marTop w:val="0"/>
      <w:marBottom w:val="0"/>
      <w:divBdr>
        <w:top w:val="none" w:sz="0" w:space="0" w:color="auto"/>
        <w:left w:val="none" w:sz="0" w:space="0" w:color="auto"/>
        <w:bottom w:val="none" w:sz="0" w:space="0" w:color="auto"/>
        <w:right w:val="none" w:sz="0" w:space="0" w:color="auto"/>
      </w:divBdr>
    </w:div>
    <w:div w:id="1634289408">
      <w:bodyDiv w:val="1"/>
      <w:marLeft w:val="0"/>
      <w:marRight w:val="0"/>
      <w:marTop w:val="0"/>
      <w:marBottom w:val="0"/>
      <w:divBdr>
        <w:top w:val="none" w:sz="0" w:space="0" w:color="auto"/>
        <w:left w:val="none" w:sz="0" w:space="0" w:color="auto"/>
        <w:bottom w:val="none" w:sz="0" w:space="0" w:color="auto"/>
        <w:right w:val="none" w:sz="0" w:space="0" w:color="auto"/>
      </w:divBdr>
    </w:div>
    <w:div w:id="1684892509">
      <w:bodyDiv w:val="1"/>
      <w:marLeft w:val="0"/>
      <w:marRight w:val="0"/>
      <w:marTop w:val="0"/>
      <w:marBottom w:val="0"/>
      <w:divBdr>
        <w:top w:val="none" w:sz="0" w:space="0" w:color="auto"/>
        <w:left w:val="none" w:sz="0" w:space="0" w:color="auto"/>
        <w:bottom w:val="none" w:sz="0" w:space="0" w:color="auto"/>
        <w:right w:val="none" w:sz="0" w:space="0" w:color="auto"/>
      </w:divBdr>
      <w:divsChild>
        <w:div w:id="20933505">
          <w:marLeft w:val="0"/>
          <w:marRight w:val="0"/>
          <w:marTop w:val="0"/>
          <w:marBottom w:val="0"/>
          <w:divBdr>
            <w:top w:val="none" w:sz="0" w:space="0" w:color="auto"/>
            <w:left w:val="none" w:sz="0" w:space="0" w:color="auto"/>
            <w:bottom w:val="none" w:sz="0" w:space="0" w:color="auto"/>
            <w:right w:val="none" w:sz="0" w:space="0" w:color="auto"/>
          </w:divBdr>
        </w:div>
        <w:div w:id="1527595445">
          <w:marLeft w:val="0"/>
          <w:marRight w:val="0"/>
          <w:marTop w:val="0"/>
          <w:marBottom w:val="0"/>
          <w:divBdr>
            <w:top w:val="none" w:sz="0" w:space="0" w:color="auto"/>
            <w:left w:val="none" w:sz="0" w:space="0" w:color="auto"/>
            <w:bottom w:val="none" w:sz="0" w:space="0" w:color="auto"/>
            <w:right w:val="none" w:sz="0" w:space="0" w:color="auto"/>
          </w:divBdr>
        </w:div>
      </w:divsChild>
    </w:div>
    <w:div w:id="1715276140">
      <w:bodyDiv w:val="1"/>
      <w:marLeft w:val="0"/>
      <w:marRight w:val="0"/>
      <w:marTop w:val="0"/>
      <w:marBottom w:val="0"/>
      <w:divBdr>
        <w:top w:val="none" w:sz="0" w:space="0" w:color="auto"/>
        <w:left w:val="none" w:sz="0" w:space="0" w:color="auto"/>
        <w:bottom w:val="none" w:sz="0" w:space="0" w:color="auto"/>
        <w:right w:val="none" w:sz="0" w:space="0" w:color="auto"/>
      </w:divBdr>
    </w:div>
    <w:div w:id="1730886437">
      <w:bodyDiv w:val="1"/>
      <w:marLeft w:val="0"/>
      <w:marRight w:val="0"/>
      <w:marTop w:val="0"/>
      <w:marBottom w:val="0"/>
      <w:divBdr>
        <w:top w:val="none" w:sz="0" w:space="0" w:color="auto"/>
        <w:left w:val="none" w:sz="0" w:space="0" w:color="auto"/>
        <w:bottom w:val="none" w:sz="0" w:space="0" w:color="auto"/>
        <w:right w:val="none" w:sz="0" w:space="0" w:color="auto"/>
      </w:divBdr>
    </w:div>
    <w:div w:id="1746029474">
      <w:bodyDiv w:val="1"/>
      <w:marLeft w:val="0"/>
      <w:marRight w:val="0"/>
      <w:marTop w:val="0"/>
      <w:marBottom w:val="0"/>
      <w:divBdr>
        <w:top w:val="none" w:sz="0" w:space="0" w:color="auto"/>
        <w:left w:val="none" w:sz="0" w:space="0" w:color="auto"/>
        <w:bottom w:val="none" w:sz="0" w:space="0" w:color="auto"/>
        <w:right w:val="none" w:sz="0" w:space="0" w:color="auto"/>
      </w:divBdr>
    </w:div>
    <w:div w:id="1746491279">
      <w:bodyDiv w:val="1"/>
      <w:marLeft w:val="0"/>
      <w:marRight w:val="0"/>
      <w:marTop w:val="0"/>
      <w:marBottom w:val="0"/>
      <w:divBdr>
        <w:top w:val="none" w:sz="0" w:space="0" w:color="auto"/>
        <w:left w:val="none" w:sz="0" w:space="0" w:color="auto"/>
        <w:bottom w:val="none" w:sz="0" w:space="0" w:color="auto"/>
        <w:right w:val="none" w:sz="0" w:space="0" w:color="auto"/>
      </w:divBdr>
    </w:div>
    <w:div w:id="1751081673">
      <w:bodyDiv w:val="1"/>
      <w:marLeft w:val="0"/>
      <w:marRight w:val="0"/>
      <w:marTop w:val="0"/>
      <w:marBottom w:val="0"/>
      <w:divBdr>
        <w:top w:val="none" w:sz="0" w:space="0" w:color="auto"/>
        <w:left w:val="none" w:sz="0" w:space="0" w:color="auto"/>
        <w:bottom w:val="none" w:sz="0" w:space="0" w:color="auto"/>
        <w:right w:val="none" w:sz="0" w:space="0" w:color="auto"/>
      </w:divBdr>
    </w:div>
    <w:div w:id="1757047858">
      <w:bodyDiv w:val="1"/>
      <w:marLeft w:val="0"/>
      <w:marRight w:val="0"/>
      <w:marTop w:val="0"/>
      <w:marBottom w:val="0"/>
      <w:divBdr>
        <w:top w:val="none" w:sz="0" w:space="0" w:color="auto"/>
        <w:left w:val="none" w:sz="0" w:space="0" w:color="auto"/>
        <w:bottom w:val="none" w:sz="0" w:space="0" w:color="auto"/>
        <w:right w:val="none" w:sz="0" w:space="0" w:color="auto"/>
      </w:divBdr>
    </w:div>
    <w:div w:id="1804351437">
      <w:bodyDiv w:val="1"/>
      <w:marLeft w:val="0"/>
      <w:marRight w:val="0"/>
      <w:marTop w:val="0"/>
      <w:marBottom w:val="0"/>
      <w:divBdr>
        <w:top w:val="none" w:sz="0" w:space="0" w:color="auto"/>
        <w:left w:val="none" w:sz="0" w:space="0" w:color="auto"/>
        <w:bottom w:val="none" w:sz="0" w:space="0" w:color="auto"/>
        <w:right w:val="none" w:sz="0" w:space="0" w:color="auto"/>
      </w:divBdr>
    </w:div>
    <w:div w:id="1816412964">
      <w:bodyDiv w:val="1"/>
      <w:marLeft w:val="0"/>
      <w:marRight w:val="0"/>
      <w:marTop w:val="0"/>
      <w:marBottom w:val="0"/>
      <w:divBdr>
        <w:top w:val="none" w:sz="0" w:space="0" w:color="auto"/>
        <w:left w:val="none" w:sz="0" w:space="0" w:color="auto"/>
        <w:bottom w:val="none" w:sz="0" w:space="0" w:color="auto"/>
        <w:right w:val="none" w:sz="0" w:space="0" w:color="auto"/>
      </w:divBdr>
      <w:divsChild>
        <w:div w:id="643046755">
          <w:marLeft w:val="0"/>
          <w:marRight w:val="0"/>
          <w:marTop w:val="0"/>
          <w:marBottom w:val="0"/>
          <w:divBdr>
            <w:top w:val="none" w:sz="0" w:space="0" w:color="auto"/>
            <w:left w:val="none" w:sz="0" w:space="0" w:color="auto"/>
            <w:bottom w:val="none" w:sz="0" w:space="0" w:color="auto"/>
            <w:right w:val="none" w:sz="0" w:space="0" w:color="auto"/>
          </w:divBdr>
        </w:div>
        <w:div w:id="2079355459">
          <w:marLeft w:val="0"/>
          <w:marRight w:val="0"/>
          <w:marTop w:val="0"/>
          <w:marBottom w:val="0"/>
          <w:divBdr>
            <w:top w:val="none" w:sz="0" w:space="0" w:color="auto"/>
            <w:left w:val="none" w:sz="0" w:space="0" w:color="auto"/>
            <w:bottom w:val="none" w:sz="0" w:space="0" w:color="auto"/>
            <w:right w:val="none" w:sz="0" w:space="0" w:color="auto"/>
          </w:divBdr>
        </w:div>
        <w:div w:id="800417645">
          <w:marLeft w:val="0"/>
          <w:marRight w:val="0"/>
          <w:marTop w:val="0"/>
          <w:marBottom w:val="0"/>
          <w:divBdr>
            <w:top w:val="none" w:sz="0" w:space="0" w:color="auto"/>
            <w:left w:val="none" w:sz="0" w:space="0" w:color="auto"/>
            <w:bottom w:val="none" w:sz="0" w:space="0" w:color="auto"/>
            <w:right w:val="none" w:sz="0" w:space="0" w:color="auto"/>
          </w:divBdr>
        </w:div>
        <w:div w:id="1892231110">
          <w:marLeft w:val="0"/>
          <w:marRight w:val="0"/>
          <w:marTop w:val="0"/>
          <w:marBottom w:val="0"/>
          <w:divBdr>
            <w:top w:val="none" w:sz="0" w:space="0" w:color="auto"/>
            <w:left w:val="none" w:sz="0" w:space="0" w:color="auto"/>
            <w:bottom w:val="none" w:sz="0" w:space="0" w:color="auto"/>
            <w:right w:val="none" w:sz="0" w:space="0" w:color="auto"/>
          </w:divBdr>
        </w:div>
      </w:divsChild>
    </w:div>
    <w:div w:id="1823080551">
      <w:bodyDiv w:val="1"/>
      <w:marLeft w:val="0"/>
      <w:marRight w:val="0"/>
      <w:marTop w:val="0"/>
      <w:marBottom w:val="0"/>
      <w:divBdr>
        <w:top w:val="none" w:sz="0" w:space="0" w:color="auto"/>
        <w:left w:val="none" w:sz="0" w:space="0" w:color="auto"/>
        <w:bottom w:val="none" w:sz="0" w:space="0" w:color="auto"/>
        <w:right w:val="none" w:sz="0" w:space="0" w:color="auto"/>
      </w:divBdr>
    </w:div>
    <w:div w:id="1836650888">
      <w:bodyDiv w:val="1"/>
      <w:marLeft w:val="0"/>
      <w:marRight w:val="0"/>
      <w:marTop w:val="0"/>
      <w:marBottom w:val="0"/>
      <w:divBdr>
        <w:top w:val="none" w:sz="0" w:space="0" w:color="auto"/>
        <w:left w:val="none" w:sz="0" w:space="0" w:color="auto"/>
        <w:bottom w:val="none" w:sz="0" w:space="0" w:color="auto"/>
        <w:right w:val="none" w:sz="0" w:space="0" w:color="auto"/>
      </w:divBdr>
    </w:div>
    <w:div w:id="1862014344">
      <w:bodyDiv w:val="1"/>
      <w:marLeft w:val="0"/>
      <w:marRight w:val="0"/>
      <w:marTop w:val="0"/>
      <w:marBottom w:val="0"/>
      <w:divBdr>
        <w:top w:val="none" w:sz="0" w:space="0" w:color="auto"/>
        <w:left w:val="none" w:sz="0" w:space="0" w:color="auto"/>
        <w:bottom w:val="none" w:sz="0" w:space="0" w:color="auto"/>
        <w:right w:val="none" w:sz="0" w:space="0" w:color="auto"/>
      </w:divBdr>
    </w:div>
    <w:div w:id="1878856021">
      <w:bodyDiv w:val="1"/>
      <w:marLeft w:val="0"/>
      <w:marRight w:val="0"/>
      <w:marTop w:val="0"/>
      <w:marBottom w:val="0"/>
      <w:divBdr>
        <w:top w:val="none" w:sz="0" w:space="0" w:color="auto"/>
        <w:left w:val="none" w:sz="0" w:space="0" w:color="auto"/>
        <w:bottom w:val="none" w:sz="0" w:space="0" w:color="auto"/>
        <w:right w:val="none" w:sz="0" w:space="0" w:color="auto"/>
      </w:divBdr>
    </w:div>
    <w:div w:id="1903055061">
      <w:bodyDiv w:val="1"/>
      <w:marLeft w:val="0"/>
      <w:marRight w:val="0"/>
      <w:marTop w:val="0"/>
      <w:marBottom w:val="0"/>
      <w:divBdr>
        <w:top w:val="none" w:sz="0" w:space="0" w:color="auto"/>
        <w:left w:val="none" w:sz="0" w:space="0" w:color="auto"/>
        <w:bottom w:val="none" w:sz="0" w:space="0" w:color="auto"/>
        <w:right w:val="none" w:sz="0" w:space="0" w:color="auto"/>
      </w:divBdr>
    </w:div>
    <w:div w:id="1907642883">
      <w:bodyDiv w:val="1"/>
      <w:marLeft w:val="0"/>
      <w:marRight w:val="0"/>
      <w:marTop w:val="0"/>
      <w:marBottom w:val="0"/>
      <w:divBdr>
        <w:top w:val="none" w:sz="0" w:space="0" w:color="auto"/>
        <w:left w:val="none" w:sz="0" w:space="0" w:color="auto"/>
        <w:bottom w:val="none" w:sz="0" w:space="0" w:color="auto"/>
        <w:right w:val="none" w:sz="0" w:space="0" w:color="auto"/>
      </w:divBdr>
    </w:div>
    <w:div w:id="1923486185">
      <w:bodyDiv w:val="1"/>
      <w:marLeft w:val="0"/>
      <w:marRight w:val="0"/>
      <w:marTop w:val="0"/>
      <w:marBottom w:val="0"/>
      <w:divBdr>
        <w:top w:val="none" w:sz="0" w:space="0" w:color="auto"/>
        <w:left w:val="none" w:sz="0" w:space="0" w:color="auto"/>
        <w:bottom w:val="none" w:sz="0" w:space="0" w:color="auto"/>
        <w:right w:val="none" w:sz="0" w:space="0" w:color="auto"/>
      </w:divBdr>
    </w:div>
    <w:div w:id="1940992002">
      <w:bodyDiv w:val="1"/>
      <w:marLeft w:val="0"/>
      <w:marRight w:val="0"/>
      <w:marTop w:val="0"/>
      <w:marBottom w:val="0"/>
      <w:divBdr>
        <w:top w:val="none" w:sz="0" w:space="0" w:color="auto"/>
        <w:left w:val="none" w:sz="0" w:space="0" w:color="auto"/>
        <w:bottom w:val="none" w:sz="0" w:space="0" w:color="auto"/>
        <w:right w:val="none" w:sz="0" w:space="0" w:color="auto"/>
      </w:divBdr>
    </w:div>
    <w:div w:id="1948274329">
      <w:bodyDiv w:val="1"/>
      <w:marLeft w:val="0"/>
      <w:marRight w:val="0"/>
      <w:marTop w:val="0"/>
      <w:marBottom w:val="0"/>
      <w:divBdr>
        <w:top w:val="none" w:sz="0" w:space="0" w:color="auto"/>
        <w:left w:val="none" w:sz="0" w:space="0" w:color="auto"/>
        <w:bottom w:val="none" w:sz="0" w:space="0" w:color="auto"/>
        <w:right w:val="none" w:sz="0" w:space="0" w:color="auto"/>
      </w:divBdr>
    </w:div>
    <w:div w:id="1991059644">
      <w:bodyDiv w:val="1"/>
      <w:marLeft w:val="0"/>
      <w:marRight w:val="0"/>
      <w:marTop w:val="0"/>
      <w:marBottom w:val="0"/>
      <w:divBdr>
        <w:top w:val="none" w:sz="0" w:space="0" w:color="auto"/>
        <w:left w:val="none" w:sz="0" w:space="0" w:color="auto"/>
        <w:bottom w:val="none" w:sz="0" w:space="0" w:color="auto"/>
        <w:right w:val="none" w:sz="0" w:space="0" w:color="auto"/>
      </w:divBdr>
    </w:div>
    <w:div w:id="2037920244">
      <w:bodyDiv w:val="1"/>
      <w:marLeft w:val="0"/>
      <w:marRight w:val="0"/>
      <w:marTop w:val="0"/>
      <w:marBottom w:val="0"/>
      <w:divBdr>
        <w:top w:val="none" w:sz="0" w:space="0" w:color="auto"/>
        <w:left w:val="none" w:sz="0" w:space="0" w:color="auto"/>
        <w:bottom w:val="none" w:sz="0" w:space="0" w:color="auto"/>
        <w:right w:val="none" w:sz="0" w:space="0" w:color="auto"/>
      </w:divBdr>
    </w:div>
    <w:div w:id="2047288009">
      <w:bodyDiv w:val="1"/>
      <w:marLeft w:val="0"/>
      <w:marRight w:val="0"/>
      <w:marTop w:val="0"/>
      <w:marBottom w:val="0"/>
      <w:divBdr>
        <w:top w:val="none" w:sz="0" w:space="0" w:color="auto"/>
        <w:left w:val="none" w:sz="0" w:space="0" w:color="auto"/>
        <w:bottom w:val="none" w:sz="0" w:space="0" w:color="auto"/>
        <w:right w:val="none" w:sz="0" w:space="0" w:color="auto"/>
      </w:divBdr>
    </w:div>
    <w:div w:id="2081824118">
      <w:bodyDiv w:val="1"/>
      <w:marLeft w:val="0"/>
      <w:marRight w:val="0"/>
      <w:marTop w:val="0"/>
      <w:marBottom w:val="0"/>
      <w:divBdr>
        <w:top w:val="none" w:sz="0" w:space="0" w:color="auto"/>
        <w:left w:val="none" w:sz="0" w:space="0" w:color="auto"/>
        <w:bottom w:val="none" w:sz="0" w:space="0" w:color="auto"/>
        <w:right w:val="none" w:sz="0" w:space="0" w:color="auto"/>
      </w:divBdr>
    </w:div>
    <w:div w:id="2119639476">
      <w:bodyDiv w:val="1"/>
      <w:marLeft w:val="0"/>
      <w:marRight w:val="0"/>
      <w:marTop w:val="0"/>
      <w:marBottom w:val="0"/>
      <w:divBdr>
        <w:top w:val="none" w:sz="0" w:space="0" w:color="auto"/>
        <w:left w:val="none" w:sz="0" w:space="0" w:color="auto"/>
        <w:bottom w:val="none" w:sz="0" w:space="0" w:color="auto"/>
        <w:right w:val="none" w:sz="0" w:space="0" w:color="auto"/>
      </w:divBdr>
    </w:div>
    <w:div w:id="2133358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image" Target="media/image1.jpeg"/><Relationship Id="rId17" Type="http://schemas.openxmlformats.org/officeDocument/2006/relationships/image" Target="media/image3.png"/><Relationship Id="rId25" Type="http://schemas.openxmlformats.org/officeDocument/2006/relationships/image" Target="media/image11.png"/><Relationship Id="rId2" Type="http://schemas.openxmlformats.org/officeDocument/2006/relationships/customXml" Target="../customXml/item2.xml"/><Relationship Id="rId16" Type="http://schemas.openxmlformats.org/officeDocument/2006/relationships/image" Target="media/image2.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0.png"/><Relationship Id="rId5" Type="http://schemas.openxmlformats.org/officeDocument/2006/relationships/customXml" Target="../customXml/item5.xml"/><Relationship Id="rId15" Type="http://schemas.openxmlformats.org/officeDocument/2006/relationships/footer" Target="footer3.xml"/><Relationship Id="rId23" Type="http://schemas.openxmlformats.org/officeDocument/2006/relationships/image" Target="media/image9.png"/><Relationship Id="rId10" Type="http://schemas.openxmlformats.org/officeDocument/2006/relationships/footnotes" Target="footnotes.xml"/><Relationship Id="rId19" Type="http://schemas.openxmlformats.org/officeDocument/2006/relationships/image" Target="media/image5.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irva\Documents\data\opetus\gradut\OHJEET_2018\Gradutemplaatti_2018.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0">
    <wetp:webextensionref xmlns:r="http://schemas.openxmlformats.org/officeDocument/2006/relationships" r:id="rId3"/>
  </wetp:taskpane>
  <wetp:taskpane dockstate="right" visibility="0" width="350" row="0">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39959563-E360-7F4C-9B36-32211D85D22A}">
  <we:reference id="wa200001011" version="1.1.0.0" store="en-001" storeType="OMEX"/>
  <we:alternateReferences>
    <we:reference id="wa200001011" version="1.1.0.0" store="wa200001011"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B0B165EF-782D-0540-8748-74F764C362E5}">
  <we:reference id="wa104382081" version="1.7.0.0" store="en-US" storeType="OMEX"/>
  <we:alternateReferences>
    <we:reference id="wa104382081" version="1.7.0.0" store="WA104382081" storeType="OMEX"/>
  </we:alternateReferences>
  <we:properties>
    <we:property name="MENDELEY_CITATIONS" value="[]"/>
    <we:property name="MENDELEY_CITATIONS_STYLE" value="&quot;https://www.zotero.org/styles/apa&quot;"/>
  </we:properties>
  <we:bindings/>
  <we:snapshot xmlns:r="http://schemas.openxmlformats.org/officeDocument/2006/relationships"/>
</we:webextension>
</file>

<file path=word/webextensions/webextension3.xml><?xml version="1.0" encoding="utf-8"?>
<we:webextension xmlns:we="http://schemas.microsoft.com/office/webextensions/webextension/2010/11" id="{FBD03D29-4B3B-6C42-9D51-B334E69DEEA9}">
  <we:reference id="wa200000368" version="1.0.0.0" store="en-US" storeType="OMEX"/>
  <we:alternateReferences>
    <we:reference id="wa200000368" version="1.0.0.0" store="WA200000368"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3A6D99C1-E39A-104B-B55B-D5F513535E46}">
  <we:reference id="wa104099688" version="1.3.0.0" store="en-US"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”päiväys”</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BB2B04E26A9B894C9591F3280AD1E6C2" ma:contentTypeVersion="13" ma:contentTypeDescription="Create a new document." ma:contentTypeScope="" ma:versionID="ae474cc57286003949c4cb575e567c88">
  <xsd:schema xmlns:xsd="http://www.w3.org/2001/XMLSchema" xmlns:xs="http://www.w3.org/2001/XMLSchema" xmlns:p="http://schemas.microsoft.com/office/2006/metadata/properties" xmlns:ns3="a0e294af-ae32-486c-b8ce-3cb5778238c8" xmlns:ns4="3ee6cc84-cb07-46a7-982a-f1d58fb3f64b" targetNamespace="http://schemas.microsoft.com/office/2006/metadata/properties" ma:root="true" ma:fieldsID="f6a77258388723c5b390e98be43af675" ns3:_="" ns4:_="">
    <xsd:import namespace="a0e294af-ae32-486c-b8ce-3cb5778238c8"/>
    <xsd:import namespace="3ee6cc84-cb07-46a7-982a-f1d58fb3f64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element ref="ns4:MediaServiceAutoTags" minOccurs="0"/>
                <xsd:element ref="ns4:MediaServiceOCR" minOccurs="0"/>
                <xsd:element ref="ns4:MediaServiceDateTaken" minOccurs="0"/>
                <xsd:element ref="ns4:MediaServiceLocation" minOccurs="0"/>
                <xsd:element ref="ns4:MediaServiceGenerationTime" minOccurs="0"/>
                <xsd:element ref="ns4:MediaServiceEventHashCode"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0e294af-ae32-486c-b8ce-3cb5778238c8" elementFormDefault="qualified">
    <xsd:import namespace="http://schemas.microsoft.com/office/2006/documentManagement/types"/>
    <xsd:import namespace="http://schemas.microsoft.com/office/infopath/2007/PartnerControls"/>
    <xsd:element name="SharedWithUsers" ma:index="8" nillable="true" ma:displayName="Shared With" ma:descripti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description="" ma:internalName="SharedWithDetails" ma:readOnly="true">
      <xsd:simpleType>
        <xsd:restriction base="dms:Note">
          <xsd:maxLength value="255"/>
        </xsd:restriction>
      </xsd:simpleType>
    </xsd:element>
    <xsd:element name="SharingHintHash" ma:index="10" nillable="true" ma:displayName="Sharing Hint Hash" ma:description=""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3ee6cc84-cb07-46a7-982a-f1d58fb3f64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DateTaken" ma:index="15" nillable="true" ma:displayName="MediaServiceDateTaken" ma:hidden="true" ma:internalName="MediaServiceDateTaken"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5.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9A92F70-8BD8-4580-9B1E-98AA46A5CDD5}">
  <ds:schemaRefs>
    <ds:schemaRef ds:uri="http://schemas.microsoft.com/sharepoint/v3/contenttype/forms"/>
  </ds:schemaRefs>
</ds:datastoreItem>
</file>

<file path=customXml/itemProps3.xml><?xml version="1.0" encoding="utf-8"?>
<ds:datastoreItem xmlns:ds="http://schemas.openxmlformats.org/officeDocument/2006/customXml" ds:itemID="{43FF2A0C-894E-4D03-9529-DA057B0FEFF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0e294af-ae32-486c-b8ce-3cb5778238c8"/>
    <ds:schemaRef ds:uri="3ee6cc84-cb07-46a7-982a-f1d58fb3f64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A4F6E8A0-5956-48A4-9565-683F003A916D}">
  <ds:schemaRefs>
    <ds:schemaRef ds:uri="http://schemas.openxmlformats.org/officeDocument/2006/bibliography"/>
  </ds:schemaRefs>
</ds:datastoreItem>
</file>

<file path=customXml/itemProps5.xml><?xml version="1.0" encoding="utf-8"?>
<ds:datastoreItem xmlns:ds="http://schemas.openxmlformats.org/officeDocument/2006/customXml" ds:itemID="{0A8EB1B6-0EC3-4436-B618-7F1325FA047B}">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C:\Users\hirva\Documents\data\opetus\gradut\OHJEET_2018\Gradutemplaatti_2018.dotx</Template>
  <TotalTime>102</TotalTime>
  <Pages>11</Pages>
  <Words>4920</Words>
  <Characters>28047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_</vt:lpstr>
    </vt:vector>
  </TitlesOfParts>
  <Company>Itä-Suomen yliopisto</Company>
  <LinksUpToDate>false</LinksUpToDate>
  <CharactersWithSpaces>32902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_</dc:title>
  <dc:subject/>
  <dc:creator>hirva</dc:creator>
  <cp:keywords/>
  <cp:lastModifiedBy>Microsoft Office User</cp:lastModifiedBy>
  <cp:revision>178</cp:revision>
  <cp:lastPrinted>2021-05-25T19:55:00Z</cp:lastPrinted>
  <dcterms:created xsi:type="dcterms:W3CDTF">2021-05-24T13:35:00Z</dcterms:created>
  <dcterms:modified xsi:type="dcterms:W3CDTF">2021-05-25T20:07:00Z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0x010100BB2B04E26A9B894C9591F3280AD1E6C2</vt:lpwstr>
  </property>
  <property fmtid="{D5CDD505-2E9C-101B-9397-08002B2CF9AE}" pid="3" name="Mendeley Recent Style Id 0_1">
    <vt:lpwstr>http://www.zotero.org/styles/acs-catalysis</vt:lpwstr>
  </property>
  <property fmtid="{D5CDD505-2E9C-101B-9397-08002B2CF9AE}" pid="4" name="Mendeley Recent Style Name 0_1">
    <vt:lpwstr>ACS Catalysis</vt:lpwstr>
  </property>
  <property fmtid="{D5CDD505-2E9C-101B-9397-08002B2CF9AE}" pid="5" name="Mendeley Recent Style Id 1_1">
    <vt:lpwstr>http://www.zotero.org/styles/american-medical-association</vt:lpwstr>
  </property>
  <property fmtid="{D5CDD505-2E9C-101B-9397-08002B2CF9AE}" pid="6" name="Mendeley Recent Style Name 1_1">
    <vt:lpwstr>American Medical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6th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http://www.zotero.org/styles/journal-of-the-acm</vt:lpwstr>
  </property>
  <property fmtid="{D5CDD505-2E9C-101B-9397-08002B2CF9AE}" pid="18" name="Mendeley Recent Style Name 7_1">
    <vt:lpwstr>Journal of the ACM</vt:lpwstr>
  </property>
  <property fmtid="{D5CDD505-2E9C-101B-9397-08002B2CF9AE}" pid="19" name="Mendeley Recent Style Id 8_1">
    <vt:lpwstr>http://www.zotero.org/styles/modern-humanities-research-association</vt:lpwstr>
  </property>
  <property fmtid="{D5CDD505-2E9C-101B-9397-08002B2CF9AE}" pid="20" name="Mendeley Recent Style Name 8_1">
    <vt:lpwstr>Modern Humanities Research Association 3rd edition (note with bibliography)</vt:lpwstr>
  </property>
  <property fmtid="{D5CDD505-2E9C-101B-9397-08002B2CF9AE}" pid="21" name="Mendeley Recent Style Id 9_1">
    <vt:lpwstr>http://www.zotero.org/styles/modern-language-association</vt:lpwstr>
  </property>
  <property fmtid="{D5CDD505-2E9C-101B-9397-08002B2CF9AE}" pid="22" name="Mendeley Recent Style Name 9_1">
    <vt:lpwstr>Modern Language Association 8th edition</vt:lpwstr>
  </property>
  <property fmtid="{D5CDD505-2E9C-101B-9397-08002B2CF9AE}" pid="23" name="Mendeley Document_1">
    <vt:lpwstr>True</vt:lpwstr>
  </property>
  <property fmtid="{D5CDD505-2E9C-101B-9397-08002B2CF9AE}" pid="24" name="Mendeley Citation Style_1">
    <vt:lpwstr>http://www.zotero.org/styles/acs-catalysis</vt:lpwstr>
  </property>
  <property fmtid="{D5CDD505-2E9C-101B-9397-08002B2CF9AE}" pid="25" name="Mendeley Unique User Id_1">
    <vt:lpwstr>8dba8893-a492-343d-b0f1-26de2f87bfe2</vt:lpwstr>
  </property>
  <property fmtid="{D5CDD505-2E9C-101B-9397-08002B2CF9AE}" pid="26" name="grammarly_documentId">
    <vt:lpwstr>documentId_7830</vt:lpwstr>
  </property>
  <property fmtid="{D5CDD505-2E9C-101B-9397-08002B2CF9AE}" pid="27" name="grammarly_documentContext">
    <vt:lpwstr>{"goals":["describe"],"domain":"academic","emotions":["analytical"],"dialect":"american","audience":"expert","style":"formal"}</vt:lpwstr>
  </property>
</Properties>
</file>